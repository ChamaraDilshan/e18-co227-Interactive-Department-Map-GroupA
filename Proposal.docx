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331D6011" w14:textId="77777777" w:rsidTr="00B0688D">
        <w:trPr>
          <w:trHeight w:val="1771"/>
        </w:trPr>
        <w:tc>
          <w:tcPr>
            <w:tcW w:w="7240" w:type="dxa"/>
            <w:tcBorders>
              <w:top w:val="nil"/>
              <w:left w:val="nil"/>
              <w:bottom w:val="nil"/>
              <w:right w:val="nil"/>
            </w:tcBorders>
          </w:tcPr>
          <w:p w14:paraId="0B9D7851" w14:textId="720E16FA" w:rsidR="00B0688D" w:rsidRDefault="00B0688D" w:rsidP="007057F4">
            <w:r>
              <w:rPr>
                <w:noProof/>
              </w:rPr>
              <mc:AlternateContent>
                <mc:Choice Requires="wps">
                  <w:drawing>
                    <wp:inline distT="0" distB="0" distL="0" distR="0" wp14:anchorId="0379F392" wp14:editId="55A54C95">
                      <wp:extent cx="4346369" cy="1828800"/>
                      <wp:effectExtent l="0" t="0" r="0" b="0"/>
                      <wp:docPr id="8" name="Text Box 8"/>
                      <wp:cNvGraphicFramePr/>
                      <a:graphic xmlns:a="http://schemas.openxmlformats.org/drawingml/2006/main">
                        <a:graphicData uri="http://schemas.microsoft.com/office/word/2010/wordprocessingShape">
                          <wps:wsp>
                            <wps:cNvSpPr txBox="1"/>
                            <wps:spPr>
                              <a:xfrm>
                                <a:off x="0" y="0"/>
                                <a:ext cx="4346369" cy="1828800"/>
                              </a:xfrm>
                              <a:prstGeom prst="rect">
                                <a:avLst/>
                              </a:prstGeom>
                              <a:noFill/>
                              <a:ln w="6350">
                                <a:noFill/>
                              </a:ln>
                            </wps:spPr>
                            <wps:txbx>
                              <w:txbxContent>
                                <w:p w14:paraId="40D55415" w14:textId="2B65E337" w:rsidR="00A86B8E" w:rsidRPr="002E0194" w:rsidRDefault="00A86B8E" w:rsidP="002E0194">
                                  <w:pPr>
                                    <w:pStyle w:val="Title"/>
                                  </w:pPr>
                                  <w:r>
                                    <w:t>Interactive Department</w:t>
                                  </w:r>
                                  <w:r w:rsidR="00E73F57">
                                    <w:t xml:space="preserve"> </w:t>
                                  </w:r>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79F392" id="_x0000_t202" coordsize="21600,21600" o:spt="202" path="m,l,21600r21600,l21600,xe">
                      <v:stroke joinstyle="miter"/>
                      <v:path gradientshapeok="t" o:connecttype="rect"/>
                    </v:shapetype>
                    <v:shape id="Text Box 8" o:spid="_x0000_s1026" type="#_x0000_t202" style="width:342.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" filled="f" stroked="f" strokeweight=".5pt">
                      <v:textbox>
                        <w:txbxContent>
                          <w:p w14:paraId="40D55415" w14:textId="2B65E337" w:rsidR="00A86B8E" w:rsidRPr="002E0194" w:rsidRDefault="00A86B8E" w:rsidP="002E0194">
                            <w:pPr>
                              <w:pStyle w:val="Title"/>
                            </w:pPr>
                            <w:r>
                              <w:t>Interactive Department</w:t>
                            </w:r>
                            <w:r w:rsidR="00E73F57">
                              <w:t xml:space="preserve"> </w:t>
                            </w:r>
                            <w:r>
                              <w:t>Map</w:t>
                            </w: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55F78562" w14:textId="77777777" w:rsidTr="007057F4">
        <w:trPr>
          <w:trHeight w:val="1080"/>
        </w:trPr>
        <w:tc>
          <w:tcPr>
            <w:tcW w:w="5449" w:type="dxa"/>
            <w:vAlign w:val="center"/>
          </w:tcPr>
          <w:p w14:paraId="03C3D5F8" w14:textId="2FC8DEC4" w:rsidR="00B0688D" w:rsidRDefault="00B0688D" w:rsidP="007057F4"/>
        </w:tc>
        <w:tc>
          <w:tcPr>
            <w:tcW w:w="4901" w:type="dxa"/>
            <w:vAlign w:val="center"/>
          </w:tcPr>
          <w:p w14:paraId="0AF4373B" w14:textId="7ECA7CAF" w:rsidR="00B0688D" w:rsidRDefault="00B0688D" w:rsidP="007057F4">
            <w:pPr>
              <w:jc w:val="right"/>
            </w:pPr>
          </w:p>
        </w:tc>
      </w:tr>
    </w:tbl>
    <w:p w14:paraId="13C4EE3A" w14:textId="77777777" w:rsidR="008A3C95" w:rsidRDefault="008A3C95" w:rsidP="007057F4"/>
    <w:p w14:paraId="04F3D096" w14:textId="7DA2068C" w:rsidR="008A3C95" w:rsidRDefault="001E13A9" w:rsidP="007057F4">
      <w:r>
        <w:rPr>
          <w:noProof/>
        </w:rPr>
        <mc:AlternateContent>
          <mc:Choice Requires="wps">
            <w:drawing>
              <wp:anchor distT="0" distB="0" distL="114300" distR="114300" simplePos="0" relativeHeight="251677696" behindDoc="0" locked="0" layoutInCell="1" allowOverlap="1" wp14:anchorId="061530BD" wp14:editId="2F185727">
                <wp:simplePos x="0" y="0"/>
                <wp:positionH relativeFrom="column">
                  <wp:posOffset>-74606</wp:posOffset>
                </wp:positionH>
                <wp:positionV relativeFrom="paragraph">
                  <wp:posOffset>4368740</wp:posOffset>
                </wp:positionV>
                <wp:extent cx="2458720" cy="605155"/>
                <wp:effectExtent l="0" t="0" r="0" b="4445"/>
                <wp:wrapSquare wrapText="bothSides"/>
                <wp:docPr id="13" name="Text Box 13"/>
                <wp:cNvGraphicFramePr/>
                <a:graphic xmlns:a="http://schemas.openxmlformats.org/drawingml/2006/main">
                  <a:graphicData uri="http://schemas.microsoft.com/office/word/2010/wordprocessingShape">
                    <wps:wsp>
                      <wps:cNvSpPr txBox="1"/>
                      <wps:spPr>
                        <a:xfrm>
                          <a:off x="0" y="0"/>
                          <a:ext cx="2458720" cy="605155"/>
                        </a:xfrm>
                        <a:prstGeom prst="rect">
                          <a:avLst/>
                        </a:prstGeom>
                        <a:noFill/>
                        <a:ln w="6350">
                          <a:noFill/>
                        </a:ln>
                      </wps:spPr>
                      <wps:txbx>
                        <w:txbxContent>
                          <w:p w14:paraId="68BBAEF8" w14:textId="77777777" w:rsidR="001E13A9" w:rsidRPr="002178B9" w:rsidRDefault="001E13A9" w:rsidP="001E13A9">
                            <w:pPr>
                              <w:rPr>
                                <w:rFonts w:asciiTheme="majorHAnsi" w:hAnsiTheme="majorHAnsi"/>
                                <w:color w:val="0189F9" w:themeColor="accent1"/>
                                <w:sz w:val="48"/>
                                <w:szCs w:val="48"/>
                              </w:rPr>
                            </w:pPr>
                            <w:r>
                              <w:rPr>
                                <w:rFonts w:asciiTheme="majorHAnsi" w:hAnsiTheme="majorHAnsi"/>
                                <w:color w:val="0189F9" w:themeColor="accent1"/>
                                <w:sz w:val="48"/>
                                <w:szCs w:val="48"/>
                              </w:rPr>
                              <w:t>Team 6</w:t>
                            </w:r>
                          </w:p>
                          <w:p w14:paraId="2771CB4C" w14:textId="73E8176B" w:rsidR="00B0688D" w:rsidRPr="007057F4" w:rsidRDefault="00B0688D" w:rsidP="007057F4"/>
                          <w:p w14:paraId="5390DDE0" w14:textId="77777777" w:rsidR="00B0688D" w:rsidRPr="007057F4" w:rsidRDefault="00B0688D" w:rsidP="007057F4"/>
                          <w:p w14:paraId="779CCE36"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1530BD" id="Text Box 13" o:spid="_x0000_s1027" type="#_x0000_t202" style="position:absolute;margin-left:-5.85pt;margin-top:344pt;width:193.6pt;height:47.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" filled="f" stroked="f" strokeweight=".5pt">
                <v:textbox>
                  <w:txbxContent>
                    <w:p w14:paraId="68BBAEF8" w14:textId="77777777" w:rsidR="001E13A9" w:rsidRPr="002178B9" w:rsidRDefault="001E13A9" w:rsidP="001E13A9">
                      <w:pPr>
                        <w:rPr>
                          <w:rFonts w:asciiTheme="majorHAnsi" w:hAnsiTheme="majorHAnsi"/>
                          <w:color w:val="0189F9" w:themeColor="accent1"/>
                          <w:sz w:val="48"/>
                          <w:szCs w:val="48"/>
                        </w:rPr>
                      </w:pPr>
                      <w:r>
                        <w:rPr>
                          <w:rFonts w:asciiTheme="majorHAnsi" w:hAnsiTheme="majorHAnsi"/>
                          <w:color w:val="0189F9" w:themeColor="accent1"/>
                          <w:sz w:val="48"/>
                          <w:szCs w:val="48"/>
                        </w:rPr>
                        <w:t>Team 6</w:t>
                      </w:r>
                    </w:p>
                    <w:p w14:paraId="2771CB4C" w14:textId="73E8176B" w:rsidR="00B0688D" w:rsidRPr="007057F4" w:rsidRDefault="00B0688D" w:rsidP="007057F4"/>
                    <w:p w14:paraId="5390DDE0" w14:textId="77777777" w:rsidR="00B0688D" w:rsidRPr="007057F4" w:rsidRDefault="00B0688D" w:rsidP="007057F4"/>
                    <w:p w14:paraId="779CCE36" w14:textId="77777777" w:rsidR="00B0688D" w:rsidRPr="007057F4" w:rsidRDefault="00B0688D" w:rsidP="007057F4"/>
                  </w:txbxContent>
                </v:textbox>
                <w10:wrap type="square"/>
              </v:shape>
            </w:pict>
          </mc:Fallback>
        </mc:AlternateContent>
      </w:r>
      <w:r w:rsidR="00A86B8E">
        <w:rPr>
          <w:noProof/>
        </w:rPr>
        <w:drawing>
          <wp:anchor distT="0" distB="0" distL="114300" distR="114300" simplePos="0" relativeHeight="251664384" behindDoc="1" locked="0" layoutInCell="1" allowOverlap="1" wp14:anchorId="034C3146" wp14:editId="4EC6A2E6">
            <wp:simplePos x="0" y="0"/>
            <wp:positionH relativeFrom="column">
              <wp:posOffset>4326255</wp:posOffset>
            </wp:positionH>
            <wp:positionV relativeFrom="paragraph">
              <wp:posOffset>1771650</wp:posOffset>
            </wp:positionV>
            <wp:extent cx="2274015" cy="3122528"/>
            <wp:effectExtent l="0" t="0" r="0" b="1905"/>
            <wp:wrapNone/>
            <wp:docPr id="5" name="Graphic 5"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A86B8E">
        <w:rPr>
          <w:noProof/>
        </w:rPr>
        <w:drawing>
          <wp:anchor distT="0" distB="0" distL="114300" distR="114300" simplePos="0" relativeHeight="251662336" behindDoc="1" locked="0" layoutInCell="1" allowOverlap="1" wp14:anchorId="555DD5DC" wp14:editId="55926679">
            <wp:simplePos x="0" y="0"/>
            <wp:positionH relativeFrom="column">
              <wp:posOffset>3435985</wp:posOffset>
            </wp:positionH>
            <wp:positionV relativeFrom="paragraph">
              <wp:posOffset>2135505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46A5A9C7" wp14:editId="5C6F1CD2">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DB182DA" wp14:editId="0DF5A184">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HAnsi"/>
          <w:bCs w:val="0"/>
          <w:caps w:val="0"/>
          <w:sz w:val="32"/>
          <w:szCs w:val="32"/>
        </w:rPr>
        <w:id w:val="2097750693"/>
        <w:docPartObj>
          <w:docPartGallery w:val="Table of Contents"/>
          <w:docPartUnique/>
        </w:docPartObj>
      </w:sdtPr>
      <w:sdtEndPr>
        <w:rPr>
          <w:rFonts w:cstheme="minorBidi"/>
          <w:sz w:val="28"/>
          <w:szCs w:val="22"/>
        </w:rPr>
      </w:sdtEndPr>
      <w:sdtContent>
        <w:p w14:paraId="1895AFBC" w14:textId="27938DCB" w:rsidR="001670A7" w:rsidRPr="00E73F57" w:rsidRDefault="001670A7" w:rsidP="001670A7">
          <w:pPr>
            <w:pStyle w:val="TOCHeading"/>
            <w:framePr w:wrap="around" w:y="1279"/>
            <w:rPr>
              <w:rFonts w:asciiTheme="minorHAnsi" w:hAnsiTheme="minorHAnsi" w:cstheme="minorHAnsi"/>
              <w:sz w:val="72"/>
              <w:szCs w:val="72"/>
            </w:rPr>
          </w:pPr>
          <w:r w:rsidRPr="00E73F57">
            <w:rPr>
              <w:rFonts w:asciiTheme="minorHAnsi" w:hAnsiTheme="minorHAnsi" w:cstheme="minorHAnsi"/>
              <w:sz w:val="72"/>
              <w:szCs w:val="72"/>
            </w:rPr>
            <w:t>Contents</w:t>
          </w:r>
        </w:p>
        <w:p w14:paraId="41837D56" w14:textId="31F71737" w:rsidR="001670A7" w:rsidRPr="00E73F57" w:rsidRDefault="00A86B8E">
          <w:pPr>
            <w:pStyle w:val="TOC1"/>
            <w:rPr>
              <w:rFonts w:cstheme="minorHAnsi"/>
              <w:sz w:val="32"/>
              <w:szCs w:val="32"/>
            </w:rPr>
          </w:pPr>
          <w:r w:rsidRPr="00E73F57">
            <w:rPr>
              <w:rFonts w:cstheme="minorHAnsi"/>
              <w:sz w:val="32"/>
              <w:szCs w:val="32"/>
            </w:rPr>
            <w:t>Overview</w:t>
          </w:r>
          <w:r w:rsidR="001670A7" w:rsidRPr="00E73F57">
            <w:rPr>
              <w:rFonts w:cstheme="minorHAnsi"/>
              <w:sz w:val="32"/>
              <w:szCs w:val="32"/>
            </w:rPr>
            <w:ptab w:relativeTo="margin" w:alignment="right" w:leader="dot"/>
          </w:r>
          <w:r w:rsidR="00BE27A5" w:rsidRPr="00E73F57">
            <w:rPr>
              <w:rFonts w:cstheme="minorHAnsi"/>
              <w:bCs/>
              <w:sz w:val="32"/>
              <w:szCs w:val="32"/>
            </w:rPr>
            <w:t>2</w:t>
          </w:r>
        </w:p>
        <w:p w14:paraId="6C6C355D" w14:textId="602128B2" w:rsidR="001670A7" w:rsidRPr="00E73F57" w:rsidRDefault="00A86B8E" w:rsidP="00033BD8">
          <w:pPr>
            <w:pStyle w:val="TOC2"/>
            <w:rPr>
              <w:rFonts w:cstheme="minorHAnsi"/>
              <w:sz w:val="32"/>
              <w:szCs w:val="32"/>
            </w:rPr>
          </w:pPr>
          <w:r w:rsidRPr="00E73F57">
            <w:rPr>
              <w:rFonts w:cstheme="minorHAnsi"/>
              <w:sz w:val="32"/>
              <w:szCs w:val="32"/>
            </w:rPr>
            <w:t>Objectives</w:t>
          </w:r>
          <w:r w:rsidR="001670A7" w:rsidRPr="00E73F57">
            <w:rPr>
              <w:rFonts w:cstheme="minorHAnsi"/>
              <w:sz w:val="32"/>
              <w:szCs w:val="32"/>
            </w:rPr>
            <w:ptab w:relativeTo="margin" w:alignment="right" w:leader="dot"/>
          </w:r>
          <w:r w:rsidR="00BE27A5" w:rsidRPr="00E73F57">
            <w:rPr>
              <w:rFonts w:cstheme="minorHAnsi"/>
              <w:sz w:val="32"/>
              <w:szCs w:val="32"/>
            </w:rPr>
            <w:t>2</w:t>
          </w:r>
        </w:p>
        <w:p w14:paraId="01A35636" w14:textId="24C4C775" w:rsidR="001670A7" w:rsidRPr="00E73F57" w:rsidRDefault="00A86B8E" w:rsidP="00033BD8">
          <w:pPr>
            <w:pStyle w:val="TOC3"/>
            <w:ind w:left="0"/>
            <w:rPr>
              <w:rFonts w:cstheme="minorHAnsi"/>
              <w:sz w:val="32"/>
              <w:szCs w:val="32"/>
            </w:rPr>
          </w:pPr>
          <w:r w:rsidRPr="00E73F57">
            <w:rPr>
              <w:rFonts w:cstheme="minorHAnsi"/>
              <w:sz w:val="32"/>
              <w:szCs w:val="32"/>
            </w:rPr>
            <w:t>Problem Domain</w:t>
          </w:r>
          <w:r w:rsidR="001670A7" w:rsidRPr="00E73F57">
            <w:rPr>
              <w:rFonts w:cstheme="minorHAnsi"/>
              <w:sz w:val="32"/>
              <w:szCs w:val="32"/>
            </w:rPr>
            <w:ptab w:relativeTo="margin" w:alignment="right" w:leader="dot"/>
          </w:r>
          <w:r w:rsidR="00BE27A5" w:rsidRPr="00E73F57">
            <w:rPr>
              <w:rFonts w:cstheme="minorHAnsi"/>
              <w:sz w:val="32"/>
              <w:szCs w:val="32"/>
            </w:rPr>
            <w:t>2</w:t>
          </w:r>
        </w:p>
        <w:p w14:paraId="722F0B1D" w14:textId="131E3D0B" w:rsidR="001670A7" w:rsidRPr="00E73F57" w:rsidRDefault="00A86B8E" w:rsidP="00033BD8">
          <w:pPr>
            <w:pStyle w:val="TOC2"/>
            <w:rPr>
              <w:rFonts w:cstheme="minorHAnsi"/>
              <w:sz w:val="32"/>
              <w:szCs w:val="32"/>
            </w:rPr>
          </w:pPr>
          <w:r w:rsidRPr="00E73F57">
            <w:rPr>
              <w:rFonts w:cstheme="minorHAnsi"/>
              <w:sz w:val="32"/>
              <w:szCs w:val="32"/>
            </w:rPr>
            <w:t>Solution</w:t>
          </w:r>
          <w:r w:rsidR="00033BD8" w:rsidRPr="00E73F57">
            <w:rPr>
              <w:rFonts w:cstheme="minorHAnsi"/>
              <w:sz w:val="32"/>
              <w:szCs w:val="32"/>
            </w:rPr>
            <w:t xml:space="preserve"> &amp; Specification</w:t>
          </w:r>
          <w:r w:rsidR="001670A7" w:rsidRPr="00E73F57">
            <w:rPr>
              <w:rFonts w:cstheme="minorHAnsi"/>
              <w:sz w:val="32"/>
              <w:szCs w:val="32"/>
            </w:rPr>
            <w:ptab w:relativeTo="margin" w:alignment="right" w:leader="dot"/>
          </w:r>
          <w:r w:rsidR="00BE27A5" w:rsidRPr="00E73F57">
            <w:rPr>
              <w:rFonts w:cstheme="minorHAnsi"/>
              <w:sz w:val="32"/>
              <w:szCs w:val="32"/>
            </w:rPr>
            <w:t>3</w:t>
          </w:r>
        </w:p>
        <w:p w14:paraId="3501CC69" w14:textId="799ED264" w:rsidR="00033BD8" w:rsidRPr="00E73F57" w:rsidRDefault="00033BD8" w:rsidP="00033BD8">
          <w:pPr>
            <w:pStyle w:val="TOC3"/>
            <w:ind w:left="0"/>
            <w:rPr>
              <w:rFonts w:cstheme="minorHAnsi"/>
              <w:sz w:val="32"/>
              <w:szCs w:val="32"/>
            </w:rPr>
          </w:pPr>
          <w:r w:rsidRPr="00E73F57">
            <w:rPr>
              <w:rFonts w:cstheme="minorHAnsi"/>
              <w:sz w:val="32"/>
              <w:szCs w:val="32"/>
            </w:rPr>
            <w:t>Solution Architecture</w:t>
          </w:r>
          <w:r w:rsidR="001670A7" w:rsidRPr="00E73F57">
            <w:rPr>
              <w:rFonts w:cstheme="minorHAnsi"/>
              <w:sz w:val="32"/>
              <w:szCs w:val="32"/>
            </w:rPr>
            <w:ptab w:relativeTo="margin" w:alignment="right" w:leader="dot"/>
          </w:r>
          <w:r w:rsidR="001E13A9">
            <w:rPr>
              <w:rFonts w:cstheme="minorHAnsi"/>
              <w:sz w:val="32"/>
              <w:szCs w:val="32"/>
            </w:rPr>
            <w:t>3</w:t>
          </w:r>
        </w:p>
        <w:p w14:paraId="6CC49BBB" w14:textId="366A4B6A" w:rsidR="00033BD8" w:rsidRPr="00E73F57" w:rsidRDefault="00033BD8" w:rsidP="00033BD8">
          <w:pPr>
            <w:rPr>
              <w:rFonts w:cstheme="minorHAnsi"/>
              <w:sz w:val="32"/>
              <w:szCs w:val="32"/>
            </w:rPr>
          </w:pPr>
          <w:r w:rsidRPr="00E73F57">
            <w:rPr>
              <w:rFonts w:cstheme="minorHAnsi"/>
              <w:sz w:val="32"/>
              <w:szCs w:val="32"/>
            </w:rPr>
            <w:t>Technology Stack</w:t>
          </w:r>
          <w:r w:rsidRPr="00E73F57">
            <w:rPr>
              <w:rFonts w:cstheme="minorHAnsi"/>
              <w:sz w:val="32"/>
              <w:szCs w:val="32"/>
            </w:rPr>
            <w:ptab w:relativeTo="margin" w:alignment="right" w:leader="dot"/>
          </w:r>
          <w:r w:rsidR="00465665" w:rsidRPr="00E73F57">
            <w:rPr>
              <w:rFonts w:cstheme="minorHAnsi"/>
              <w:sz w:val="32"/>
              <w:szCs w:val="32"/>
            </w:rPr>
            <w:t>5</w:t>
          </w:r>
        </w:p>
        <w:p w14:paraId="74BC0323" w14:textId="092E589F" w:rsidR="00033BD8" w:rsidRPr="00E73F57" w:rsidRDefault="00033BD8" w:rsidP="00033BD8">
          <w:pPr>
            <w:rPr>
              <w:rFonts w:cstheme="minorHAnsi"/>
              <w:sz w:val="32"/>
              <w:szCs w:val="32"/>
            </w:rPr>
          </w:pPr>
          <w:r w:rsidRPr="00E73F57">
            <w:rPr>
              <w:rFonts w:cstheme="minorHAnsi"/>
              <w:sz w:val="32"/>
              <w:szCs w:val="32"/>
            </w:rPr>
            <w:t>Time Line</w:t>
          </w:r>
          <w:r w:rsidRPr="00E73F57">
            <w:rPr>
              <w:rFonts w:cstheme="minorHAnsi"/>
              <w:sz w:val="32"/>
              <w:szCs w:val="32"/>
            </w:rPr>
            <w:ptab w:relativeTo="margin" w:alignment="right" w:leader="dot"/>
          </w:r>
          <w:r w:rsidR="001E13A9">
            <w:rPr>
              <w:rFonts w:cstheme="minorHAnsi"/>
              <w:sz w:val="32"/>
              <w:szCs w:val="32"/>
            </w:rPr>
            <w:t>6</w:t>
          </w:r>
        </w:p>
        <w:p w14:paraId="6C0A6485" w14:textId="7835F387" w:rsidR="00033BD8" w:rsidRPr="00E73F57" w:rsidRDefault="00033BD8" w:rsidP="00033BD8">
          <w:pPr>
            <w:rPr>
              <w:rFonts w:cstheme="minorHAnsi"/>
              <w:sz w:val="32"/>
              <w:szCs w:val="32"/>
            </w:rPr>
          </w:pPr>
          <w:r w:rsidRPr="00E73F57">
            <w:rPr>
              <w:rFonts w:cstheme="minorHAnsi"/>
              <w:sz w:val="32"/>
              <w:szCs w:val="32"/>
            </w:rPr>
            <w:t>Reference Links</w:t>
          </w:r>
          <w:r w:rsidRPr="00E73F57">
            <w:rPr>
              <w:rFonts w:cstheme="minorHAnsi"/>
              <w:sz w:val="32"/>
              <w:szCs w:val="32"/>
            </w:rPr>
            <w:ptab w:relativeTo="margin" w:alignment="right" w:leader="dot"/>
          </w:r>
          <w:r w:rsidR="001E13A9">
            <w:rPr>
              <w:rFonts w:cstheme="minorHAnsi"/>
              <w:sz w:val="32"/>
              <w:szCs w:val="32"/>
            </w:rPr>
            <w:t>7</w:t>
          </w:r>
        </w:p>
        <w:p w14:paraId="11CA4BE7" w14:textId="66493841" w:rsidR="001670A7" w:rsidRPr="00033BD8" w:rsidRDefault="00033BD8" w:rsidP="00033BD8">
          <w:r w:rsidRPr="00E73F57">
            <w:rPr>
              <w:rFonts w:cstheme="minorHAnsi"/>
              <w:sz w:val="32"/>
              <w:szCs w:val="32"/>
            </w:rPr>
            <w:t>Contact Us</w:t>
          </w:r>
          <w:r w:rsidRPr="00E73F57">
            <w:rPr>
              <w:rFonts w:cstheme="minorHAnsi"/>
              <w:sz w:val="32"/>
              <w:szCs w:val="32"/>
            </w:rPr>
            <w:ptab w:relativeTo="margin" w:alignment="right" w:leader="dot"/>
          </w:r>
          <w:r w:rsidR="001E13A9">
            <w:rPr>
              <w:rFonts w:cstheme="minorHAnsi"/>
              <w:sz w:val="32"/>
              <w:szCs w:val="32"/>
            </w:rPr>
            <w:t>7</w:t>
          </w:r>
        </w:p>
      </w:sdtContent>
    </w:sdt>
    <w:p w14:paraId="18CE9F62"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BFC374F" w14:textId="77777777" w:rsidTr="004F2231">
        <w:trPr>
          <w:trHeight w:val="1375"/>
        </w:trPr>
        <w:tc>
          <w:tcPr>
            <w:tcW w:w="4925" w:type="dxa"/>
            <w:tcBorders>
              <w:top w:val="nil"/>
              <w:left w:val="nil"/>
              <w:bottom w:val="nil"/>
              <w:right w:val="nil"/>
            </w:tcBorders>
            <w:vAlign w:val="center"/>
          </w:tcPr>
          <w:p w14:paraId="49C52A7F" w14:textId="7145831E" w:rsidR="004F2231" w:rsidRPr="00033BD8" w:rsidRDefault="00033BD8" w:rsidP="004F2231">
            <w:pPr>
              <w:pStyle w:val="Heading1"/>
              <w:framePr w:hSpace="0" w:wrap="auto" w:vAnchor="margin" w:hAnchor="text" w:yAlign="inline"/>
              <w:jc w:val="left"/>
              <w:rPr>
                <w:sz w:val="44"/>
                <w:szCs w:val="44"/>
              </w:rPr>
            </w:pPr>
            <w:r w:rsidRPr="00033BD8">
              <w:rPr>
                <w:sz w:val="44"/>
                <w:szCs w:val="44"/>
              </w:rPr>
              <w:lastRenderedPageBreak/>
              <w:t>PROJECT PROPOSAL</w:t>
            </w: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5063"/>
        <w:gridCol w:w="138"/>
        <w:gridCol w:w="4860"/>
      </w:tblGrid>
      <w:tr w:rsidR="004F2231" w14:paraId="25304950" w14:textId="77777777" w:rsidTr="002178B9">
        <w:trPr>
          <w:trHeight w:val="3386"/>
        </w:trPr>
        <w:tc>
          <w:tcPr>
            <w:tcW w:w="10061" w:type="dxa"/>
            <w:gridSpan w:val="3"/>
            <w:tcBorders>
              <w:top w:val="nil"/>
              <w:left w:val="nil"/>
              <w:bottom w:val="nil"/>
              <w:right w:val="nil"/>
            </w:tcBorders>
          </w:tcPr>
          <w:p w14:paraId="05E29E21" w14:textId="3577D50C" w:rsidR="004F2231" w:rsidRPr="002178B9" w:rsidRDefault="00033BD8" w:rsidP="002178B9">
            <w:pPr>
              <w:pStyle w:val="Heading2"/>
              <w:framePr w:hSpace="0" w:wrap="auto" w:vAnchor="margin" w:hAnchor="text" w:yAlign="inline"/>
            </w:pPr>
            <w:r>
              <w:t>Overview</w:t>
            </w:r>
          </w:p>
          <w:p w14:paraId="79318B37" w14:textId="1DE3AD24" w:rsidR="004F2231" w:rsidRDefault="00AB2CFF" w:rsidP="00AB2CFF">
            <w:pPr>
              <w:pStyle w:val="Content"/>
              <w:framePr w:hSpace="0" w:wrap="auto" w:vAnchor="margin" w:hAnchor="text" w:yAlign="inline"/>
              <w:rPr>
                <w:rFonts w:eastAsia="Roboto" w:cstheme="minorHAnsi"/>
                <w:color w:val="212529"/>
                <w:szCs w:val="28"/>
              </w:rPr>
            </w:pPr>
            <w:r>
              <w:rPr>
                <w:rFonts w:cstheme="minorHAnsi"/>
                <w:szCs w:val="28"/>
              </w:rPr>
              <w:t>The aim of this project is</w:t>
            </w:r>
            <w:r w:rsidR="00033BD8" w:rsidRPr="00033BD8">
              <w:rPr>
                <w:rFonts w:cstheme="minorHAnsi"/>
                <w:szCs w:val="28"/>
              </w:rPr>
              <w:t xml:space="preserve"> to develop an up to date web-based 3D map for the Department of Computer Engineering</w:t>
            </w:r>
            <w:r w:rsidR="00E73F57">
              <w:rPr>
                <w:rFonts w:cstheme="minorHAnsi"/>
                <w:szCs w:val="28"/>
              </w:rPr>
              <w:t xml:space="preserve"> building</w:t>
            </w:r>
            <w:r w:rsidR="00033BD8" w:rsidRPr="00033BD8">
              <w:rPr>
                <w:rFonts w:cstheme="minorHAnsi"/>
                <w:szCs w:val="28"/>
              </w:rPr>
              <w:t xml:space="preserve"> including all labs,</w:t>
            </w:r>
            <w:r w:rsidR="00033BD8">
              <w:rPr>
                <w:rFonts w:cstheme="minorHAnsi"/>
                <w:szCs w:val="28"/>
              </w:rPr>
              <w:t xml:space="preserve"> </w:t>
            </w:r>
            <w:r w:rsidR="00033BD8" w:rsidRPr="00033BD8">
              <w:rPr>
                <w:rFonts w:cstheme="minorHAnsi"/>
                <w:szCs w:val="28"/>
              </w:rPr>
              <w:t>staff rooms,</w:t>
            </w:r>
            <w:r w:rsidR="00033BD8">
              <w:rPr>
                <w:rFonts w:cstheme="minorHAnsi"/>
                <w:szCs w:val="28"/>
              </w:rPr>
              <w:t xml:space="preserve"> </w:t>
            </w:r>
            <w:r w:rsidR="00033BD8" w:rsidRPr="00033BD8">
              <w:rPr>
                <w:rFonts w:cstheme="minorHAnsi"/>
                <w:szCs w:val="28"/>
              </w:rPr>
              <w:t xml:space="preserve">server </w:t>
            </w:r>
            <w:r w:rsidRPr="00033BD8">
              <w:rPr>
                <w:rFonts w:cstheme="minorHAnsi"/>
                <w:szCs w:val="28"/>
              </w:rPr>
              <w:t>room</w:t>
            </w:r>
            <w:r>
              <w:rPr>
                <w:rFonts w:cstheme="minorHAnsi"/>
                <w:szCs w:val="28"/>
              </w:rPr>
              <w:t>, lecture rooms etc.</w:t>
            </w:r>
            <w:r w:rsidR="00033BD8" w:rsidRPr="00033BD8">
              <w:rPr>
                <w:rFonts w:cstheme="minorHAnsi"/>
                <w:szCs w:val="28"/>
              </w:rPr>
              <w:t xml:space="preserve"> and </w:t>
            </w:r>
            <w:r w:rsidR="00033BD8" w:rsidRPr="00033BD8">
              <w:rPr>
                <w:rFonts w:eastAsia="Roboto" w:cstheme="minorHAnsi"/>
                <w:color w:val="212529"/>
                <w:szCs w:val="28"/>
              </w:rPr>
              <w:t xml:space="preserve">link relevant information </w:t>
            </w:r>
            <w:r>
              <w:rPr>
                <w:rFonts w:eastAsia="Roboto" w:cstheme="minorHAnsi"/>
                <w:color w:val="212529"/>
                <w:szCs w:val="28"/>
              </w:rPr>
              <w:t xml:space="preserve">of staff members </w:t>
            </w:r>
            <w:r w:rsidR="00E73F57">
              <w:rPr>
                <w:rFonts w:eastAsia="Roboto" w:cstheme="minorHAnsi"/>
                <w:color w:val="212529"/>
                <w:szCs w:val="28"/>
              </w:rPr>
              <w:t>then the users will be able to access them in a convenient way</w:t>
            </w:r>
            <w:r>
              <w:rPr>
                <w:rFonts w:eastAsia="Roboto" w:cstheme="minorHAnsi"/>
                <w:color w:val="212529"/>
                <w:szCs w:val="28"/>
              </w:rPr>
              <w:t>.</w:t>
            </w:r>
          </w:p>
          <w:p w14:paraId="08F1EC58" w14:textId="77777777" w:rsidR="00AB2CFF" w:rsidRDefault="00AB2CFF" w:rsidP="00AB2CFF">
            <w:pPr>
              <w:pStyle w:val="Content"/>
              <w:framePr w:hSpace="0" w:wrap="auto" w:vAnchor="margin" w:hAnchor="text" w:yAlign="inline"/>
            </w:pPr>
          </w:p>
          <w:p w14:paraId="60BE595E" w14:textId="01774B49" w:rsidR="00E97FF8" w:rsidRDefault="00E97FF8" w:rsidP="00AB2CFF">
            <w:pPr>
              <w:pStyle w:val="Content"/>
              <w:framePr w:hSpace="0" w:wrap="auto" w:vAnchor="margin" w:hAnchor="text" w:yAlign="inline"/>
            </w:pPr>
          </w:p>
          <w:p w14:paraId="588FE4B8" w14:textId="77777777" w:rsidR="00E97FF8" w:rsidRDefault="00E97FF8" w:rsidP="00AB2CFF">
            <w:pPr>
              <w:pStyle w:val="Content"/>
              <w:framePr w:hSpace="0" w:wrap="auto" w:vAnchor="margin" w:hAnchor="text" w:yAlign="inline"/>
            </w:pPr>
          </w:p>
          <w:p w14:paraId="393E2D24" w14:textId="1446DE65" w:rsidR="00AB2CFF" w:rsidRDefault="00AB2CFF" w:rsidP="00AB2CFF">
            <w:pPr>
              <w:pStyle w:val="Heading2"/>
              <w:framePr w:hSpace="0" w:wrap="auto" w:vAnchor="margin" w:hAnchor="text" w:yAlign="inline"/>
            </w:pPr>
            <w:r>
              <w:t>O</w:t>
            </w:r>
            <w:r>
              <w:t>bjectives</w:t>
            </w:r>
          </w:p>
          <w:p w14:paraId="7DCE950A" w14:textId="3AB9EB69" w:rsidR="00AB2CFF" w:rsidRPr="00AB2CFF" w:rsidRDefault="00AB2CFF" w:rsidP="00AB2CFF">
            <w:pPr>
              <w:pStyle w:val="ListParagraph"/>
              <w:numPr>
                <w:ilvl w:val="0"/>
                <w:numId w:val="21"/>
              </w:numPr>
            </w:pPr>
            <w:r>
              <w:rPr>
                <w:b w:val="0"/>
              </w:rPr>
              <w:t xml:space="preserve">Providing and 3D interactive Map of the Department to the visitors </w:t>
            </w:r>
          </w:p>
          <w:p w14:paraId="71FA2D8A" w14:textId="13DE264D" w:rsidR="00AB2CFF" w:rsidRPr="00AB2CFF" w:rsidRDefault="00AB2CFF" w:rsidP="00AB2CFF">
            <w:pPr>
              <w:pStyle w:val="ListParagraph"/>
              <w:numPr>
                <w:ilvl w:val="0"/>
                <w:numId w:val="21"/>
              </w:numPr>
            </w:pPr>
            <w:r>
              <w:rPr>
                <w:b w:val="0"/>
              </w:rPr>
              <w:t xml:space="preserve">Ease to contact department lecturers </w:t>
            </w:r>
          </w:p>
          <w:p w14:paraId="24874F47" w14:textId="1CEDBB8E" w:rsidR="00AB2CFF" w:rsidRPr="00AB2CFF" w:rsidRDefault="00AB2CFF" w:rsidP="00AB2CFF">
            <w:pPr>
              <w:pStyle w:val="ListParagraph"/>
              <w:numPr>
                <w:ilvl w:val="0"/>
                <w:numId w:val="21"/>
              </w:numPr>
            </w:pPr>
            <w:r>
              <w:rPr>
                <w:b w:val="0"/>
              </w:rPr>
              <w:t xml:space="preserve">Make it easy to find a particular place (ex: </w:t>
            </w:r>
            <w:r w:rsidR="00430EA7">
              <w:rPr>
                <w:b w:val="0"/>
              </w:rPr>
              <w:t>labs, lecture</w:t>
            </w:r>
            <w:r>
              <w:rPr>
                <w:b w:val="0"/>
              </w:rPr>
              <w:t xml:space="preserve"> room</w:t>
            </w:r>
            <w:r w:rsidR="00430EA7">
              <w:rPr>
                <w:b w:val="0"/>
              </w:rPr>
              <w:t>s</w:t>
            </w:r>
            <w:r>
              <w:rPr>
                <w:b w:val="0"/>
              </w:rPr>
              <w:t>)</w:t>
            </w:r>
          </w:p>
          <w:p w14:paraId="4C700A53" w14:textId="423D6404" w:rsidR="00AB2CFF" w:rsidRPr="00430EA7" w:rsidRDefault="00AB2CFF" w:rsidP="00AB2CFF">
            <w:pPr>
              <w:pStyle w:val="ListParagraph"/>
              <w:numPr>
                <w:ilvl w:val="0"/>
                <w:numId w:val="21"/>
              </w:numPr>
            </w:pPr>
            <w:r>
              <w:rPr>
                <w:b w:val="0"/>
              </w:rPr>
              <w:t xml:space="preserve">Providing </w:t>
            </w:r>
            <w:r w:rsidR="00430EA7">
              <w:rPr>
                <w:b w:val="0"/>
              </w:rPr>
              <w:t>information about department lecturers via their webpages</w:t>
            </w:r>
            <w:r>
              <w:rPr>
                <w:b w:val="0"/>
              </w:rPr>
              <w:t xml:space="preserve"> </w:t>
            </w:r>
          </w:p>
          <w:p w14:paraId="4832CD49" w14:textId="5CC5D680" w:rsidR="00430EA7" w:rsidRDefault="00430EA7" w:rsidP="00430EA7"/>
          <w:p w14:paraId="2CC2E0F1" w14:textId="77777777" w:rsidR="00E97FF8" w:rsidRDefault="00E97FF8" w:rsidP="00430EA7"/>
          <w:p w14:paraId="293C326C" w14:textId="1A2B1472" w:rsidR="00430EA7" w:rsidRDefault="00430EA7" w:rsidP="00430EA7">
            <w:pPr>
              <w:pStyle w:val="Heading2"/>
              <w:framePr w:hSpace="0" w:wrap="auto" w:vAnchor="margin" w:hAnchor="text" w:yAlign="inline"/>
            </w:pPr>
            <w:r>
              <w:t>Problem Domain</w:t>
            </w:r>
          </w:p>
          <w:p w14:paraId="60C22899" w14:textId="72851C2E" w:rsidR="00430EA7" w:rsidRDefault="00430EA7" w:rsidP="00430EA7">
            <w:pPr>
              <w:rPr>
                <w:b w:val="0"/>
              </w:rPr>
            </w:pPr>
            <w:r>
              <w:rPr>
                <w:b w:val="0"/>
              </w:rPr>
              <w:t xml:space="preserve">It is common to see </w:t>
            </w:r>
            <w:r w:rsidR="00811A3A">
              <w:rPr>
                <w:b w:val="0"/>
              </w:rPr>
              <w:t xml:space="preserve">that </w:t>
            </w:r>
            <w:r w:rsidR="00E73F57">
              <w:rPr>
                <w:b w:val="0"/>
              </w:rPr>
              <w:t>there’re</w:t>
            </w:r>
            <w:r>
              <w:rPr>
                <w:b w:val="0"/>
              </w:rPr>
              <w:t xml:space="preserve"> visitors to the Department </w:t>
            </w:r>
            <w:r w:rsidR="00E73F57">
              <w:rPr>
                <w:b w:val="0"/>
              </w:rPr>
              <w:t>and u</w:t>
            </w:r>
            <w:r>
              <w:rPr>
                <w:b w:val="0"/>
              </w:rPr>
              <w:t>sually they would ask someone about the particular person or the place. As almost everyone is having a busy schedule here it would be inconvenient for both of the parties.</w:t>
            </w:r>
          </w:p>
          <w:p w14:paraId="0F00B569" w14:textId="31355F75" w:rsidR="00430EA7" w:rsidRDefault="00811A3A" w:rsidP="00430EA7">
            <w:pPr>
              <w:rPr>
                <w:b w:val="0"/>
              </w:rPr>
            </w:pPr>
            <w:r>
              <w:rPr>
                <w:b w:val="0"/>
              </w:rPr>
              <w:t>Also,</w:t>
            </w:r>
            <w:r w:rsidR="00430EA7">
              <w:rPr>
                <w:b w:val="0"/>
              </w:rPr>
              <w:t xml:space="preserve"> </w:t>
            </w:r>
            <w:r>
              <w:rPr>
                <w:b w:val="0"/>
              </w:rPr>
              <w:t>sometimes it</w:t>
            </w:r>
            <w:r w:rsidR="00430EA7">
              <w:rPr>
                <w:b w:val="0"/>
              </w:rPr>
              <w:t xml:space="preserve"> is possible to have conflicts </w:t>
            </w:r>
            <w:r>
              <w:rPr>
                <w:b w:val="0"/>
              </w:rPr>
              <w:t>in identifying the needed person</w:t>
            </w:r>
            <w:r w:rsidR="00430EA7">
              <w:rPr>
                <w:b w:val="0"/>
              </w:rPr>
              <w:t xml:space="preserve"> </w:t>
            </w:r>
            <w:r>
              <w:rPr>
                <w:b w:val="0"/>
              </w:rPr>
              <w:t>due to</w:t>
            </w:r>
            <w:r w:rsidR="00430EA7">
              <w:rPr>
                <w:b w:val="0"/>
              </w:rPr>
              <w:t xml:space="preserve"> same </w:t>
            </w:r>
            <w:r>
              <w:rPr>
                <w:b w:val="0"/>
              </w:rPr>
              <w:t>names,</w:t>
            </w:r>
            <w:r w:rsidR="00430EA7">
              <w:rPr>
                <w:b w:val="0"/>
              </w:rPr>
              <w:t xml:space="preserve"> </w:t>
            </w:r>
            <w:r>
              <w:rPr>
                <w:b w:val="0"/>
              </w:rPr>
              <w:t>etc. Considering</w:t>
            </w:r>
            <w:r w:rsidR="00430EA7">
              <w:rPr>
                <w:b w:val="0"/>
              </w:rPr>
              <w:t xml:space="preserve"> these </w:t>
            </w:r>
            <w:r>
              <w:rPr>
                <w:b w:val="0"/>
              </w:rPr>
              <w:t>facts,</w:t>
            </w:r>
            <w:r w:rsidR="00430EA7">
              <w:rPr>
                <w:b w:val="0"/>
              </w:rPr>
              <w:t xml:space="preserve"> it is obvious that this typical method</w:t>
            </w:r>
            <w:r>
              <w:rPr>
                <w:b w:val="0"/>
              </w:rPr>
              <w:t>s waste time</w:t>
            </w:r>
            <w:r w:rsidR="00940626">
              <w:rPr>
                <w:b w:val="0"/>
              </w:rPr>
              <w:t xml:space="preserve"> and effort</w:t>
            </w:r>
            <w:r>
              <w:rPr>
                <w:b w:val="0"/>
              </w:rPr>
              <w:t>.</w:t>
            </w:r>
          </w:p>
          <w:p w14:paraId="53E06523" w14:textId="77777777" w:rsidR="00940626" w:rsidRPr="00430EA7" w:rsidRDefault="00940626" w:rsidP="00430EA7">
            <w:pPr>
              <w:rPr>
                <w:b w:val="0"/>
              </w:rPr>
            </w:pPr>
          </w:p>
          <w:p w14:paraId="49BF0B8F" w14:textId="77777777" w:rsidR="00E97FF8" w:rsidRDefault="00E97FF8" w:rsidP="00940626">
            <w:pPr>
              <w:pStyle w:val="Heading2"/>
              <w:framePr w:hSpace="0" w:wrap="auto" w:vAnchor="margin" w:hAnchor="text" w:yAlign="inline"/>
            </w:pPr>
          </w:p>
          <w:p w14:paraId="0BDA09EF" w14:textId="77777777" w:rsidR="00026F3D" w:rsidRDefault="00026F3D" w:rsidP="00AE4949">
            <w:pPr>
              <w:pStyle w:val="Heading2"/>
              <w:framePr w:hSpace="0" w:wrap="auto" w:vAnchor="margin" w:hAnchor="text" w:yAlign="inline"/>
            </w:pPr>
          </w:p>
          <w:p w14:paraId="69843D0E" w14:textId="14FB6839" w:rsidR="00AE4949" w:rsidRDefault="00AE4949" w:rsidP="00AE4949">
            <w:pPr>
              <w:pStyle w:val="Heading2"/>
              <w:framePr w:hSpace="0" w:wrap="auto" w:vAnchor="margin" w:hAnchor="text" w:yAlign="inline"/>
            </w:pPr>
            <w:r>
              <w:lastRenderedPageBreak/>
              <w:t>Solution and Specifications</w:t>
            </w:r>
          </w:p>
          <w:p w14:paraId="7EBBF94C" w14:textId="0ADD0681" w:rsidR="00940626" w:rsidRDefault="00940626" w:rsidP="00940626">
            <w:pPr>
              <w:rPr>
                <w:b w:val="0"/>
              </w:rPr>
            </w:pPr>
            <w:r>
              <w:rPr>
                <w:b w:val="0"/>
              </w:rPr>
              <w:t xml:space="preserve">As a solution this web-based application can be introduced </w:t>
            </w:r>
            <w:r w:rsidR="00811A3A">
              <w:rPr>
                <w:b w:val="0"/>
              </w:rPr>
              <w:t>that</w:t>
            </w:r>
            <w:r>
              <w:rPr>
                <w:b w:val="0"/>
              </w:rPr>
              <w:t xml:space="preserve"> anyone can access anytime easily. Here it facilitates user to search for the place they expect to visit or the </w:t>
            </w:r>
            <w:r>
              <w:rPr>
                <w:b w:val="0"/>
              </w:rPr>
              <w:t>or person</w:t>
            </w:r>
            <w:r>
              <w:rPr>
                <w:b w:val="0"/>
              </w:rPr>
              <w:t xml:space="preserve"> they want to meet. Then it will direct them to that particular place </w:t>
            </w:r>
            <w:r w:rsidR="00E97FF8">
              <w:rPr>
                <w:b w:val="0"/>
              </w:rPr>
              <w:t xml:space="preserve">with relevant floor number in </w:t>
            </w:r>
            <w:r>
              <w:rPr>
                <w:b w:val="0"/>
              </w:rPr>
              <w:t>the 3D model.</w:t>
            </w:r>
            <w:r w:rsidR="00E97FF8">
              <w:rPr>
                <w:b w:val="0"/>
              </w:rPr>
              <w:t xml:space="preserve"> </w:t>
            </w:r>
            <w:r w:rsidR="00E73F57">
              <w:rPr>
                <w:b w:val="0"/>
              </w:rPr>
              <w:t>Also,</w:t>
            </w:r>
            <w:r w:rsidR="00E97FF8">
              <w:rPr>
                <w:b w:val="0"/>
              </w:rPr>
              <w:t xml:space="preserve"> it directly linked to the official pages of the department lecturers. </w:t>
            </w:r>
            <w:r w:rsidR="00E73F57">
              <w:rPr>
                <w:b w:val="0"/>
              </w:rPr>
              <w:t>So,</w:t>
            </w:r>
            <w:r w:rsidR="00E97FF8">
              <w:rPr>
                <w:b w:val="0"/>
              </w:rPr>
              <w:t xml:space="preserve"> they can easily access the necessary details like contact information etc. </w:t>
            </w:r>
            <w:r w:rsidR="00E73F57">
              <w:rPr>
                <w:b w:val="0"/>
              </w:rPr>
              <w:t>conveniently.</w:t>
            </w:r>
          </w:p>
          <w:p w14:paraId="08F4A670" w14:textId="135ABCB2" w:rsidR="00E97FF8" w:rsidRPr="00940626" w:rsidRDefault="00E97FF8" w:rsidP="00940626">
            <w:pPr>
              <w:rPr>
                <w:b w:val="0"/>
              </w:rPr>
            </w:pPr>
            <w:r>
              <w:rPr>
                <w:b w:val="0"/>
              </w:rPr>
              <w:t xml:space="preserve">And another specification about this 3D map is when user </w:t>
            </w:r>
            <w:r>
              <w:rPr>
                <w:b w:val="0"/>
              </w:rPr>
              <w:t>can experience on the way along to that place in a realistic manner</w:t>
            </w:r>
            <w:r>
              <w:rPr>
                <w:b w:val="0"/>
              </w:rPr>
              <w:t xml:space="preserve"> and </w:t>
            </w:r>
            <w:r w:rsidR="00811A3A">
              <w:rPr>
                <w:b w:val="0"/>
              </w:rPr>
              <w:t>by clicking</w:t>
            </w:r>
            <w:r>
              <w:rPr>
                <w:b w:val="0"/>
              </w:rPr>
              <w:t xml:space="preserve"> on a particular </w:t>
            </w:r>
            <w:r w:rsidR="00E73F57">
              <w:rPr>
                <w:b w:val="0"/>
              </w:rPr>
              <w:t xml:space="preserve">place, </w:t>
            </w:r>
            <w:r w:rsidR="00811A3A">
              <w:rPr>
                <w:b w:val="0"/>
              </w:rPr>
              <w:t>they can see</w:t>
            </w:r>
            <w:r>
              <w:rPr>
                <w:b w:val="0"/>
              </w:rPr>
              <w:t xml:space="preserve"> the relevant information about the place.</w:t>
            </w:r>
          </w:p>
          <w:p w14:paraId="16005101" w14:textId="4B174ABE" w:rsidR="00AB2CFF" w:rsidRPr="002178B9" w:rsidRDefault="00AB2CFF" w:rsidP="00AB2CFF">
            <w:pPr>
              <w:pStyle w:val="Content"/>
              <w:framePr w:hSpace="0" w:wrap="auto" w:vAnchor="margin" w:hAnchor="text" w:yAlign="inline"/>
            </w:pPr>
          </w:p>
        </w:tc>
      </w:tr>
      <w:tr w:rsidR="004F2231" w14:paraId="71858D12" w14:textId="77777777" w:rsidTr="002178B9">
        <w:trPr>
          <w:trHeight w:val="2685"/>
        </w:trPr>
        <w:tc>
          <w:tcPr>
            <w:tcW w:w="10061" w:type="dxa"/>
            <w:gridSpan w:val="3"/>
            <w:tcBorders>
              <w:top w:val="nil"/>
              <w:left w:val="nil"/>
              <w:bottom w:val="nil"/>
              <w:right w:val="nil"/>
            </w:tcBorders>
          </w:tcPr>
          <w:p w14:paraId="7C3D0A2E" w14:textId="3865671E" w:rsidR="00AE4949" w:rsidRDefault="00AE4949" w:rsidP="00AE4949">
            <w:pPr>
              <w:pStyle w:val="Heading2"/>
              <w:framePr w:hSpace="0" w:wrap="auto" w:vAnchor="margin" w:hAnchor="text" w:yAlign="inline"/>
            </w:pPr>
            <w:r>
              <w:t xml:space="preserve">Solution </w:t>
            </w:r>
            <w:r>
              <w:t>Architecture</w:t>
            </w:r>
          </w:p>
          <w:p w14:paraId="2531B940" w14:textId="4B65C619" w:rsidR="00AE4949" w:rsidRPr="00AE4949" w:rsidRDefault="00026F3D" w:rsidP="00AE4949">
            <w:r>
              <w:rPr>
                <w:noProof/>
              </w:rPr>
              <w:drawing>
                <wp:inline distT="0" distB="0" distL="0" distR="0" wp14:anchorId="1A6D7B4F" wp14:editId="3DE0E335">
                  <wp:extent cx="5314950" cy="3830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557" cy="3836721"/>
                          </a:xfrm>
                          <a:prstGeom prst="rect">
                            <a:avLst/>
                          </a:prstGeom>
                          <a:noFill/>
                          <a:ln>
                            <a:noFill/>
                          </a:ln>
                        </pic:spPr>
                      </pic:pic>
                    </a:graphicData>
                  </a:graphic>
                </wp:inline>
              </w:drawing>
            </w:r>
          </w:p>
          <w:p w14:paraId="583F8159" w14:textId="77777777" w:rsidR="002178B9" w:rsidRDefault="002178B9" w:rsidP="001F0AF0">
            <w:pPr>
              <w:pStyle w:val="Content"/>
              <w:framePr w:hSpace="0" w:wrap="auto" w:vAnchor="margin" w:hAnchor="text" w:yAlign="inline"/>
            </w:pPr>
          </w:p>
          <w:p w14:paraId="472B3A55" w14:textId="5F28C56D" w:rsidR="00BB12FD" w:rsidRDefault="00BB12FD" w:rsidP="001F0AF0">
            <w:pPr>
              <w:pStyle w:val="Content"/>
              <w:framePr w:hSpace="0" w:wrap="auto" w:vAnchor="margin" w:hAnchor="text" w:yAlign="inline"/>
              <w:rPr>
                <w:b/>
              </w:rPr>
            </w:pPr>
            <w:r>
              <w:lastRenderedPageBreak/>
              <w:t xml:space="preserve">Our web-based application mainly consists of 3 parts; </w:t>
            </w:r>
            <w:r w:rsidRPr="00BB12FD">
              <w:rPr>
                <w:b/>
              </w:rPr>
              <w:t xml:space="preserve">User interface, 3D model and the </w:t>
            </w:r>
            <w:r>
              <w:rPr>
                <w:b/>
              </w:rPr>
              <w:t>I</w:t>
            </w:r>
            <w:r w:rsidRPr="00BB12FD">
              <w:rPr>
                <w:b/>
              </w:rPr>
              <w:t>nformation panel</w:t>
            </w:r>
            <w:r>
              <w:rPr>
                <w:b/>
              </w:rPr>
              <w:t xml:space="preserve">. </w:t>
            </w:r>
          </w:p>
          <w:p w14:paraId="5DFAFE84" w14:textId="1B05B6A2" w:rsidR="00BB12FD" w:rsidRDefault="00BB12FD" w:rsidP="001F0AF0">
            <w:pPr>
              <w:pStyle w:val="Content"/>
              <w:framePr w:hSpace="0" w:wrap="auto" w:vAnchor="margin" w:hAnchor="text" w:yAlign="inline"/>
            </w:pPr>
            <w:r w:rsidRPr="001E13A9">
              <w:t xml:space="preserve">User Interface will get the user input of name of the lecturer or the building which they want to search for. Then </w:t>
            </w:r>
            <w:r w:rsidR="00425C76" w:rsidRPr="001E13A9">
              <w:t>relevant data will be retrieved from the database and it will navigate to that particular place in the 3D model.</w:t>
            </w:r>
            <w:r w:rsidR="00425C76">
              <w:t xml:space="preserve"> At the same time relevant information will be displayed on the information panel. This process is handled by the controller. Department website is linked to information panel as well as the web page such that user can directly access the information about the relevant lecturer.</w:t>
            </w:r>
          </w:p>
          <w:p w14:paraId="69E48D00" w14:textId="77777777" w:rsidR="00425C76" w:rsidRDefault="00425C76" w:rsidP="001F0AF0">
            <w:pPr>
              <w:pStyle w:val="Content"/>
              <w:framePr w:hSpace="0" w:wrap="auto" w:vAnchor="margin" w:hAnchor="text" w:yAlign="inline"/>
            </w:pPr>
          </w:p>
          <w:p w14:paraId="48795382" w14:textId="5DA2B1BF" w:rsidR="00425C76" w:rsidRPr="002178B9" w:rsidRDefault="00425C76" w:rsidP="001F0AF0">
            <w:pPr>
              <w:pStyle w:val="Content"/>
              <w:framePr w:hSpace="0" w:wrap="auto" w:vAnchor="margin" w:hAnchor="text" w:yAlign="inline"/>
            </w:pPr>
            <w:r>
              <w:t xml:space="preserve">The other approach of this system is navigating through the map. It will get commands(directions) from the user from the arrow keys and navigate through the whole model which consists of all 4 floors inside and outside. These movements are handled by three.js program and blender </w:t>
            </w:r>
            <w:proofErr w:type="gramStart"/>
            <w:r>
              <w:t>is</w:t>
            </w:r>
            <w:proofErr w:type="gramEnd"/>
            <w:r>
              <w:t xml:space="preserve"> used for creating 3D objects. Those objects and data will be retrieved from a local database as necessarily.</w:t>
            </w:r>
          </w:p>
        </w:tc>
      </w:tr>
      <w:tr w:rsidR="002178B9" w14:paraId="74BED23A" w14:textId="77777777" w:rsidTr="009142B9">
        <w:trPr>
          <w:trHeight w:val="2685"/>
        </w:trPr>
        <w:tc>
          <w:tcPr>
            <w:tcW w:w="5063" w:type="dxa"/>
            <w:tcBorders>
              <w:top w:val="nil"/>
              <w:left w:val="nil"/>
              <w:bottom w:val="nil"/>
              <w:right w:val="nil"/>
            </w:tcBorders>
          </w:tcPr>
          <w:p w14:paraId="2B81EC7E" w14:textId="23B2B669" w:rsidR="002178B9" w:rsidRPr="002178B9" w:rsidRDefault="00214263" w:rsidP="002178B9">
            <w:pPr>
              <w:pStyle w:val="Content"/>
              <w:framePr w:hSpace="0" w:wrap="auto" w:vAnchor="margin" w:hAnchor="text" w:yAlign="inline"/>
            </w:pPr>
            <w:r>
              <w:rPr>
                <w:noProof/>
              </w:rPr>
              <w:drawing>
                <wp:anchor distT="0" distB="0" distL="114300" distR="114300" simplePos="0" relativeHeight="251678720" behindDoc="0" locked="0" layoutInCell="1" allowOverlap="1" wp14:anchorId="1A0CA18E" wp14:editId="2DB71EF8">
                  <wp:simplePos x="0" y="0"/>
                  <wp:positionH relativeFrom="column">
                    <wp:posOffset>1270</wp:posOffset>
                  </wp:positionH>
                  <wp:positionV relativeFrom="paragraph">
                    <wp:posOffset>361315</wp:posOffset>
                  </wp:positionV>
                  <wp:extent cx="3053715" cy="1535430"/>
                  <wp:effectExtent l="0" t="0" r="0" b="762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1.png"/>
                          <pic:cNvPicPr/>
                        </pic:nvPicPr>
                        <pic:blipFill rotWithShape="1">
                          <a:blip r:embed="rId17"/>
                          <a:srcRect l="5841" t="9147" r="1251" b="7773"/>
                          <a:stretch/>
                        </pic:blipFill>
                        <pic:spPr bwMode="auto">
                          <a:xfrm>
                            <a:off x="0" y="0"/>
                            <a:ext cx="3053715" cy="153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38" w:type="dxa"/>
            <w:tcBorders>
              <w:top w:val="nil"/>
              <w:left w:val="nil"/>
              <w:bottom w:val="nil"/>
              <w:right w:val="nil"/>
            </w:tcBorders>
          </w:tcPr>
          <w:p w14:paraId="325A687A" w14:textId="77777777" w:rsidR="002178B9" w:rsidRPr="002178B9" w:rsidRDefault="002178B9" w:rsidP="002178B9">
            <w:pPr>
              <w:pStyle w:val="Content"/>
              <w:framePr w:hSpace="0" w:wrap="auto" w:vAnchor="margin" w:hAnchor="text" w:yAlign="inline"/>
            </w:pPr>
          </w:p>
        </w:tc>
        <w:tc>
          <w:tcPr>
            <w:tcW w:w="4860" w:type="dxa"/>
            <w:tcBorders>
              <w:top w:val="nil"/>
              <w:left w:val="nil"/>
              <w:bottom w:val="nil"/>
              <w:right w:val="nil"/>
            </w:tcBorders>
          </w:tcPr>
          <w:p w14:paraId="5166EDD5" w14:textId="09F07380" w:rsidR="002178B9" w:rsidRPr="002178B9" w:rsidRDefault="009142B9" w:rsidP="002178B9">
            <w:pPr>
              <w:pStyle w:val="Content"/>
              <w:framePr w:hSpace="0" w:wrap="auto" w:vAnchor="margin" w:hAnchor="text" w:yAlign="inline"/>
            </w:pPr>
            <w:r>
              <w:rPr>
                <w:noProof/>
              </w:rPr>
              <w:drawing>
                <wp:anchor distT="0" distB="0" distL="114300" distR="114300" simplePos="0" relativeHeight="251679744" behindDoc="0" locked="0" layoutInCell="1" allowOverlap="1" wp14:anchorId="40B21A5F" wp14:editId="51C26E6D">
                  <wp:simplePos x="0" y="0"/>
                  <wp:positionH relativeFrom="column">
                    <wp:posOffset>432</wp:posOffset>
                  </wp:positionH>
                  <wp:positionV relativeFrom="paragraph">
                    <wp:posOffset>398948</wp:posOffset>
                  </wp:positionV>
                  <wp:extent cx="3077845" cy="1475105"/>
                  <wp:effectExtent l="0" t="0" r="8255" b="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2.png"/>
                          <pic:cNvPicPr/>
                        </pic:nvPicPr>
                        <pic:blipFill rotWithShape="1">
                          <a:blip r:embed="rId18"/>
                          <a:srcRect l="1641" t="10209" r="2780" b="8356"/>
                          <a:stretch/>
                        </pic:blipFill>
                        <pic:spPr bwMode="auto">
                          <a:xfrm>
                            <a:off x="0" y="0"/>
                            <a:ext cx="3077845" cy="147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793F0B5" w14:textId="652BCF8E" w:rsidR="001F0AF0" w:rsidRDefault="009142B9" w:rsidP="009142B9">
      <w:pPr>
        <w:jc w:val="center"/>
      </w:pPr>
      <w:r>
        <w:t xml:space="preserve">-sample model demonstrating the information </w:t>
      </w:r>
      <w:bookmarkStart w:id="0" w:name="_GoBack"/>
      <w:bookmarkEnd w:id="0"/>
      <w:r>
        <w:t>panel -</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73FEF1FD" w14:textId="77777777" w:rsidTr="0084277E">
        <w:trPr>
          <w:trHeight w:val="1375"/>
        </w:trPr>
        <w:tc>
          <w:tcPr>
            <w:tcW w:w="4925" w:type="dxa"/>
            <w:tcBorders>
              <w:top w:val="nil"/>
              <w:left w:val="nil"/>
              <w:bottom w:val="nil"/>
              <w:right w:val="nil"/>
            </w:tcBorders>
            <w:vAlign w:val="center"/>
          </w:tcPr>
          <w:p w14:paraId="6186307C" w14:textId="0F85A443" w:rsidR="0084277E" w:rsidRDefault="0084277E" w:rsidP="0084277E">
            <w:pPr>
              <w:pStyle w:val="Heading1"/>
              <w:framePr w:hSpace="0" w:wrap="auto" w:vAnchor="margin" w:hAnchor="text" w:yAlign="inline"/>
              <w:jc w:val="left"/>
            </w:pPr>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10290"/>
        <w:gridCol w:w="6"/>
      </w:tblGrid>
      <w:tr w:rsidR="00DB5BB8" w14:paraId="5A68B19C" w14:textId="77777777" w:rsidTr="008C5106">
        <w:trPr>
          <w:trHeight w:val="2610"/>
        </w:trPr>
        <w:tc>
          <w:tcPr>
            <w:tcW w:w="4865" w:type="dxa"/>
          </w:tcPr>
          <w:p w14:paraId="2FF655D2" w14:textId="2F68942B" w:rsidR="005A718D" w:rsidRDefault="00FD387D" w:rsidP="005A718D">
            <w:pPr>
              <w:pStyle w:val="Heading2"/>
              <w:framePr w:hSpace="0" w:wrap="auto" w:vAnchor="margin" w:hAnchor="text" w:yAlign="inline"/>
              <w:rPr>
                <w:sz w:val="44"/>
                <w:szCs w:val="44"/>
              </w:rPr>
            </w:pPr>
            <w:r>
              <w:rPr>
                <w:noProof/>
              </w:rPr>
              <w:lastRenderedPageBreak/>
              <w:drawing>
                <wp:anchor distT="0" distB="0" distL="114300" distR="114300" simplePos="0" relativeHeight="251665408" behindDoc="0" locked="0" layoutInCell="1" allowOverlap="1" wp14:anchorId="5CECD714" wp14:editId="4FE619D5">
                  <wp:simplePos x="0" y="0"/>
                  <wp:positionH relativeFrom="page">
                    <wp:posOffset>4195725</wp:posOffset>
                  </wp:positionH>
                  <wp:positionV relativeFrom="paragraph">
                    <wp:posOffset>313</wp:posOffset>
                  </wp:positionV>
                  <wp:extent cx="2338705" cy="2145665"/>
                  <wp:effectExtent l="0" t="0" r="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extLst>
                              <a:ext uri="{837473B0-CC2E-450A-ABE3-18F120FF3D39}">
                                <a1611:picAttrSrcUrl xmlns:a1611="http://schemas.microsoft.com/office/drawing/2016/11/main" r:id="rId20"/>
                              </a:ext>
                            </a:extLst>
                          </a:blip>
                          <a:stretch>
                            <a:fillRect/>
                          </a:stretch>
                        </pic:blipFill>
                        <pic:spPr>
                          <a:xfrm>
                            <a:off x="0" y="0"/>
                            <a:ext cx="2338705" cy="2145665"/>
                          </a:xfrm>
                          <a:prstGeom prst="rect">
                            <a:avLst/>
                          </a:prstGeom>
                        </pic:spPr>
                      </pic:pic>
                    </a:graphicData>
                  </a:graphic>
                  <wp14:sizeRelH relativeFrom="margin">
                    <wp14:pctWidth>0</wp14:pctWidth>
                  </wp14:sizeRelH>
                  <wp14:sizeRelV relativeFrom="margin">
                    <wp14:pctHeight>0</wp14:pctHeight>
                  </wp14:sizeRelV>
                </wp:anchor>
              </w:drawing>
            </w:r>
            <w:r w:rsidR="005A718D" w:rsidRPr="005A718D">
              <w:rPr>
                <w:sz w:val="44"/>
                <w:szCs w:val="44"/>
              </w:rPr>
              <w:t>Technology Stack</w:t>
            </w:r>
          </w:p>
          <w:p w14:paraId="1DA98FC0" w14:textId="16A1F922" w:rsidR="00FD387D" w:rsidRDefault="00FD387D" w:rsidP="00FD387D"/>
          <w:p w14:paraId="4A77A2C0" w14:textId="41A6D501" w:rsidR="00FD387D" w:rsidRPr="00FD387D" w:rsidRDefault="00FD387D" w:rsidP="00FD387D"/>
          <w:p w14:paraId="4C92ECDB" w14:textId="6769BD73" w:rsidR="00FD387D" w:rsidRDefault="00FD387D" w:rsidP="00FD387D"/>
          <w:p w14:paraId="571658FC" w14:textId="39CDADE7" w:rsidR="00FD387D" w:rsidRDefault="00FD387D" w:rsidP="00FD387D">
            <w:pPr>
              <w:pStyle w:val="Heading2"/>
              <w:framePr w:hSpace="0" w:wrap="auto" w:vAnchor="margin" w:hAnchor="text" w:yAlign="inline"/>
              <w:rPr>
                <w:color w:val="auto"/>
              </w:rPr>
            </w:pPr>
            <w:r>
              <w:rPr>
                <w:noProof/>
              </w:rPr>
              <w:drawing>
                <wp:anchor distT="0" distB="0" distL="114300" distR="114300" simplePos="0" relativeHeight="251669504" behindDoc="0" locked="0" layoutInCell="1" allowOverlap="1" wp14:anchorId="5163990F" wp14:editId="0EAAEF6E">
                  <wp:simplePos x="0" y="0"/>
                  <wp:positionH relativeFrom="column">
                    <wp:posOffset>1807458</wp:posOffset>
                  </wp:positionH>
                  <wp:positionV relativeFrom="paragraph">
                    <wp:posOffset>153505</wp:posOffset>
                  </wp:positionV>
                  <wp:extent cx="712470" cy="7124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03502" w14:textId="750E1F24" w:rsidR="00FD387D" w:rsidRPr="005A718D" w:rsidRDefault="00FD387D" w:rsidP="00FD387D">
            <w:pPr>
              <w:pStyle w:val="Heading2"/>
              <w:framePr w:hSpace="0" w:wrap="auto" w:vAnchor="margin" w:hAnchor="text" w:yAlign="inline"/>
              <w:rPr>
                <w:color w:val="auto"/>
              </w:rPr>
            </w:pPr>
            <w:r w:rsidRPr="005A718D">
              <w:rPr>
                <w:color w:val="auto"/>
              </w:rPr>
              <w:t>THREE</w:t>
            </w:r>
            <w:r>
              <w:rPr>
                <w:color w:val="auto"/>
              </w:rPr>
              <w:t>.</w:t>
            </w:r>
            <w:r w:rsidRPr="005A718D">
              <w:rPr>
                <w:color w:val="auto"/>
              </w:rPr>
              <w:t>JS</w:t>
            </w:r>
          </w:p>
          <w:p w14:paraId="6DFA223B" w14:textId="4146D0FC" w:rsidR="00FD387D" w:rsidRPr="00FD387D" w:rsidRDefault="00FD387D" w:rsidP="00FD387D">
            <w:r>
              <w:rPr>
                <w:noProof/>
              </w:rPr>
              <mc:AlternateContent>
                <mc:Choice Requires="wps">
                  <w:drawing>
                    <wp:inline distT="0" distB="0" distL="0" distR="0" wp14:anchorId="536AE079" wp14:editId="11A2E678">
                      <wp:extent cx="4215740" cy="1223158"/>
                      <wp:effectExtent l="0" t="0" r="0" b="0"/>
                      <wp:docPr id="28" name="Text Box 28"/>
                      <wp:cNvGraphicFramePr/>
                      <a:graphic xmlns:a="http://schemas.openxmlformats.org/drawingml/2006/main">
                        <a:graphicData uri="http://schemas.microsoft.com/office/word/2010/wordprocessingShape">
                          <wps:wsp>
                            <wps:cNvSpPr txBox="1"/>
                            <wps:spPr>
                              <a:xfrm>
                                <a:off x="0" y="0"/>
                                <a:ext cx="4215740" cy="1223158"/>
                              </a:xfrm>
                              <a:prstGeom prst="rect">
                                <a:avLst/>
                              </a:prstGeom>
                              <a:noFill/>
                              <a:ln w="6350">
                                <a:noFill/>
                              </a:ln>
                            </wps:spPr>
                            <wps:txbx>
                              <w:txbxContent>
                                <w:p w14:paraId="1A8EFD9D" w14:textId="77777777" w:rsidR="00FD387D" w:rsidRPr="005A718D" w:rsidRDefault="00FD387D" w:rsidP="00FD387D">
                                  <w:pPr>
                                    <w:pStyle w:val="Content"/>
                                    <w:spacing w:after="240"/>
                                    <w:rPr>
                                      <w:color w:val="auto"/>
                                      <w:szCs w:val="28"/>
                                    </w:rPr>
                                  </w:pPr>
                                  <w:r>
                                    <w:rPr>
                                      <w:color w:val="auto"/>
                                      <w:szCs w:val="28"/>
                                      <w:highlight w:val="white"/>
                                    </w:rPr>
                                    <w:t>I</w:t>
                                  </w:r>
                                  <w:r w:rsidRPr="005A718D">
                                    <w:rPr>
                                      <w:color w:val="auto"/>
                                      <w:szCs w:val="28"/>
                                      <w:highlight w:val="white"/>
                                    </w:rPr>
                                    <w:t xml:space="preserve">s a </w:t>
                                  </w:r>
                                  <w:hyperlink r:id="rId22">
                                    <w:r w:rsidRPr="005A718D">
                                      <w:rPr>
                                        <w:color w:val="auto"/>
                                        <w:szCs w:val="28"/>
                                        <w:highlight w:val="white"/>
                                      </w:rPr>
                                      <w:t>cross-browser</w:t>
                                    </w:r>
                                  </w:hyperlink>
                                  <w:r w:rsidRPr="005A718D">
                                    <w:rPr>
                                      <w:color w:val="auto"/>
                                      <w:szCs w:val="28"/>
                                      <w:highlight w:val="white"/>
                                    </w:rPr>
                                    <w:t xml:space="preserve"> </w:t>
                                  </w:r>
                                  <w:hyperlink r:id="rId23">
                                    <w:r w:rsidRPr="005A718D">
                                      <w:rPr>
                                        <w:color w:val="auto"/>
                                        <w:szCs w:val="28"/>
                                        <w:highlight w:val="white"/>
                                      </w:rPr>
                                      <w:t>JavaScript library</w:t>
                                    </w:r>
                                  </w:hyperlink>
                                  <w:r w:rsidRPr="005A718D">
                                    <w:rPr>
                                      <w:color w:val="auto"/>
                                      <w:szCs w:val="28"/>
                                      <w:highlight w:val="white"/>
                                    </w:rPr>
                                    <w:t xml:space="preserve"> and </w:t>
                                  </w:r>
                                  <w:hyperlink r:id="rId24">
                                    <w:r w:rsidRPr="005A718D">
                                      <w:rPr>
                                        <w:color w:val="auto"/>
                                        <w:szCs w:val="28"/>
                                        <w:highlight w:val="white"/>
                                      </w:rPr>
                                      <w:t>application programming interface</w:t>
                                    </w:r>
                                  </w:hyperlink>
                                  <w:r w:rsidRPr="005A718D">
                                    <w:rPr>
                                      <w:color w:val="auto"/>
                                      <w:szCs w:val="28"/>
                                      <w:highlight w:val="white"/>
                                    </w:rPr>
                                    <w:t xml:space="preserve"> (API) used to create and display animated </w:t>
                                  </w:r>
                                  <w:hyperlink r:id="rId25">
                                    <w:r w:rsidRPr="005A718D">
                                      <w:rPr>
                                        <w:color w:val="auto"/>
                                        <w:szCs w:val="28"/>
                                        <w:highlight w:val="white"/>
                                      </w:rPr>
                                      <w:t>3D computer graphics</w:t>
                                    </w:r>
                                  </w:hyperlink>
                                  <w:r w:rsidRPr="005A718D">
                                    <w:rPr>
                                      <w:color w:val="auto"/>
                                      <w:szCs w:val="28"/>
                                      <w:highlight w:val="white"/>
                                    </w:rPr>
                                    <w:t xml:space="preserve"> in a </w:t>
                                  </w:r>
                                  <w:hyperlink r:id="rId26">
                                    <w:r w:rsidRPr="005A718D">
                                      <w:rPr>
                                        <w:color w:val="auto"/>
                                        <w:szCs w:val="28"/>
                                        <w:highlight w:val="white"/>
                                      </w:rPr>
                                      <w:t>web browser</w:t>
                                    </w:r>
                                  </w:hyperlink>
                                  <w:r w:rsidRPr="005A718D">
                                    <w:rPr>
                                      <w:color w:val="auto"/>
                                      <w:szCs w:val="28"/>
                                      <w:highlight w:val="white"/>
                                    </w:rPr>
                                    <w:t xml:space="preserve"> using </w:t>
                                  </w:r>
                                  <w:hyperlink r:id="rId27">
                                    <w:r w:rsidRPr="005A718D">
                                      <w:rPr>
                                        <w:color w:val="auto"/>
                                        <w:szCs w:val="28"/>
                                        <w:highlight w:val="white"/>
                                      </w:rPr>
                                      <w:t>WebGL</w:t>
                                    </w:r>
                                  </w:hyperlink>
                                  <w:r>
                                    <w:rPr>
                                      <w:color w:val="auto"/>
                                      <w:szCs w:val="28"/>
                                      <w:highlight w:val="white"/>
                                    </w:rPr>
                                    <w:tab/>
                                  </w:r>
                                  <w:r w:rsidRPr="00DB5BB8">
                                    <w:rPr>
                                      <w:color w:val="auto"/>
                                      <w:sz w:val="20"/>
                                      <w:szCs w:val="20"/>
                                    </w:rPr>
                                    <w:t>-Wikipedia -</w:t>
                                  </w:r>
                                </w:p>
                                <w:p w14:paraId="7AA425C1" w14:textId="77777777" w:rsidR="00FD387D" w:rsidRDefault="00FD387D" w:rsidP="00FD387D">
                                  <w:pPr>
                                    <w:pStyle w:val="Content"/>
                                  </w:pPr>
                                </w:p>
                                <w:p w14:paraId="06496663" w14:textId="77777777" w:rsidR="00FD387D" w:rsidRDefault="00FD387D" w:rsidP="00FD387D">
                                  <w:pPr>
                                    <w:pStyle w:val="Heading2"/>
                                    <w:rPr>
                                      <w:color w:val="auto"/>
                                    </w:rPr>
                                  </w:pPr>
                                </w:p>
                                <w:p w14:paraId="48E98E73" w14:textId="77777777" w:rsidR="00FD387D" w:rsidRDefault="00FD387D" w:rsidP="00FD387D">
                                  <w:pPr>
                                    <w:pStyle w:val="Content"/>
                                  </w:pPr>
                                </w:p>
                                <w:p w14:paraId="430AAB3E" w14:textId="77777777" w:rsidR="00FD387D" w:rsidRDefault="00FD387D" w:rsidP="00FD387D">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536AE079" id="Text Box 28" o:spid="_x0000_s1028" type="#_x0000_t202" style="width:331.95pt;height:9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" filled="f" stroked="f" strokeweight=".5pt">
                      <v:textbox inset=",14.4pt">
                        <w:txbxContent>
                          <w:p w14:paraId="1A8EFD9D" w14:textId="77777777" w:rsidR="00FD387D" w:rsidRPr="005A718D" w:rsidRDefault="00FD387D" w:rsidP="00FD387D">
                            <w:pPr>
                              <w:pStyle w:val="Content"/>
                              <w:spacing w:after="240"/>
                              <w:rPr>
                                <w:color w:val="auto"/>
                                <w:szCs w:val="28"/>
                              </w:rPr>
                            </w:pPr>
                            <w:r>
                              <w:rPr>
                                <w:color w:val="auto"/>
                                <w:szCs w:val="28"/>
                                <w:highlight w:val="white"/>
                              </w:rPr>
                              <w:t>I</w:t>
                            </w:r>
                            <w:r w:rsidRPr="005A718D">
                              <w:rPr>
                                <w:color w:val="auto"/>
                                <w:szCs w:val="28"/>
                                <w:highlight w:val="white"/>
                              </w:rPr>
                              <w:t xml:space="preserve">s a </w:t>
                            </w:r>
                            <w:hyperlink r:id="rId28">
                              <w:r w:rsidRPr="005A718D">
                                <w:rPr>
                                  <w:color w:val="auto"/>
                                  <w:szCs w:val="28"/>
                                  <w:highlight w:val="white"/>
                                </w:rPr>
                                <w:t>cross-browser</w:t>
                              </w:r>
                            </w:hyperlink>
                            <w:r w:rsidRPr="005A718D">
                              <w:rPr>
                                <w:color w:val="auto"/>
                                <w:szCs w:val="28"/>
                                <w:highlight w:val="white"/>
                              </w:rPr>
                              <w:t xml:space="preserve"> </w:t>
                            </w:r>
                            <w:hyperlink r:id="rId29">
                              <w:r w:rsidRPr="005A718D">
                                <w:rPr>
                                  <w:color w:val="auto"/>
                                  <w:szCs w:val="28"/>
                                  <w:highlight w:val="white"/>
                                </w:rPr>
                                <w:t>JavaScript library</w:t>
                              </w:r>
                            </w:hyperlink>
                            <w:r w:rsidRPr="005A718D">
                              <w:rPr>
                                <w:color w:val="auto"/>
                                <w:szCs w:val="28"/>
                                <w:highlight w:val="white"/>
                              </w:rPr>
                              <w:t xml:space="preserve"> and </w:t>
                            </w:r>
                            <w:hyperlink r:id="rId30">
                              <w:r w:rsidRPr="005A718D">
                                <w:rPr>
                                  <w:color w:val="auto"/>
                                  <w:szCs w:val="28"/>
                                  <w:highlight w:val="white"/>
                                </w:rPr>
                                <w:t>application programming interface</w:t>
                              </w:r>
                            </w:hyperlink>
                            <w:r w:rsidRPr="005A718D">
                              <w:rPr>
                                <w:color w:val="auto"/>
                                <w:szCs w:val="28"/>
                                <w:highlight w:val="white"/>
                              </w:rPr>
                              <w:t xml:space="preserve"> (API) used to create and display animated </w:t>
                            </w:r>
                            <w:hyperlink r:id="rId31">
                              <w:r w:rsidRPr="005A718D">
                                <w:rPr>
                                  <w:color w:val="auto"/>
                                  <w:szCs w:val="28"/>
                                  <w:highlight w:val="white"/>
                                </w:rPr>
                                <w:t>3D computer graphics</w:t>
                              </w:r>
                            </w:hyperlink>
                            <w:r w:rsidRPr="005A718D">
                              <w:rPr>
                                <w:color w:val="auto"/>
                                <w:szCs w:val="28"/>
                                <w:highlight w:val="white"/>
                              </w:rPr>
                              <w:t xml:space="preserve"> in a </w:t>
                            </w:r>
                            <w:hyperlink r:id="rId32">
                              <w:r w:rsidRPr="005A718D">
                                <w:rPr>
                                  <w:color w:val="auto"/>
                                  <w:szCs w:val="28"/>
                                  <w:highlight w:val="white"/>
                                </w:rPr>
                                <w:t>web browser</w:t>
                              </w:r>
                            </w:hyperlink>
                            <w:r w:rsidRPr="005A718D">
                              <w:rPr>
                                <w:color w:val="auto"/>
                                <w:szCs w:val="28"/>
                                <w:highlight w:val="white"/>
                              </w:rPr>
                              <w:t xml:space="preserve"> using </w:t>
                            </w:r>
                            <w:hyperlink r:id="rId33">
                              <w:r w:rsidRPr="005A718D">
                                <w:rPr>
                                  <w:color w:val="auto"/>
                                  <w:szCs w:val="28"/>
                                  <w:highlight w:val="white"/>
                                </w:rPr>
                                <w:t>WebGL</w:t>
                              </w:r>
                            </w:hyperlink>
                            <w:r>
                              <w:rPr>
                                <w:color w:val="auto"/>
                                <w:szCs w:val="28"/>
                                <w:highlight w:val="white"/>
                              </w:rPr>
                              <w:tab/>
                            </w:r>
                            <w:r w:rsidRPr="00DB5BB8">
                              <w:rPr>
                                <w:color w:val="auto"/>
                                <w:sz w:val="20"/>
                                <w:szCs w:val="20"/>
                              </w:rPr>
                              <w:t>-Wikipedia -</w:t>
                            </w:r>
                          </w:p>
                          <w:p w14:paraId="7AA425C1" w14:textId="77777777" w:rsidR="00FD387D" w:rsidRDefault="00FD387D" w:rsidP="00FD387D">
                            <w:pPr>
                              <w:pStyle w:val="Content"/>
                            </w:pPr>
                          </w:p>
                          <w:p w14:paraId="06496663" w14:textId="77777777" w:rsidR="00FD387D" w:rsidRDefault="00FD387D" w:rsidP="00FD387D">
                            <w:pPr>
                              <w:pStyle w:val="Heading2"/>
                              <w:rPr>
                                <w:color w:val="auto"/>
                              </w:rPr>
                            </w:pPr>
                          </w:p>
                          <w:p w14:paraId="48E98E73" w14:textId="77777777" w:rsidR="00FD387D" w:rsidRDefault="00FD387D" w:rsidP="00FD387D">
                            <w:pPr>
                              <w:pStyle w:val="Content"/>
                            </w:pPr>
                          </w:p>
                          <w:p w14:paraId="430AAB3E" w14:textId="77777777" w:rsidR="00FD387D" w:rsidRDefault="00FD387D" w:rsidP="00FD387D">
                            <w:pPr>
                              <w:pStyle w:val="Content"/>
                            </w:pPr>
                          </w:p>
                        </w:txbxContent>
                      </v:textbox>
                      <w10:anchorlock/>
                    </v:shape>
                  </w:pict>
                </mc:Fallback>
              </mc:AlternateContent>
            </w:r>
          </w:p>
          <w:p w14:paraId="16967B29" w14:textId="54828D03" w:rsidR="007C7473" w:rsidRPr="002178B9" w:rsidRDefault="007C7473" w:rsidP="0084277E">
            <w:pPr>
              <w:pStyle w:val="Content"/>
              <w:framePr w:hSpace="0" w:wrap="auto" w:vAnchor="margin" w:hAnchor="text" w:yAlign="inline"/>
            </w:pPr>
          </w:p>
        </w:tc>
        <w:tc>
          <w:tcPr>
            <w:tcW w:w="5196" w:type="dxa"/>
            <w:vMerge w:val="restart"/>
          </w:tcPr>
          <w:p w14:paraId="25FF9E4D" w14:textId="6639B923" w:rsidR="007C7473" w:rsidRPr="002178B9" w:rsidRDefault="007C7473" w:rsidP="0084277E">
            <w:pPr>
              <w:pStyle w:val="Content"/>
              <w:framePr w:hSpace="0" w:wrap="auto" w:vAnchor="margin" w:hAnchor="text" w:yAlign="inline"/>
            </w:pPr>
          </w:p>
        </w:tc>
      </w:tr>
      <w:tr w:rsidR="00DB5BB8" w14:paraId="650A7B51" w14:textId="77777777" w:rsidTr="008C5106">
        <w:trPr>
          <w:trHeight w:val="2685"/>
        </w:trPr>
        <w:tc>
          <w:tcPr>
            <w:tcW w:w="4865" w:type="dxa"/>
          </w:tcPr>
          <w:p w14:paraId="6A26D3C4" w14:textId="434D5DBF" w:rsidR="00FD387D" w:rsidRDefault="00FD387D" w:rsidP="008C5106">
            <w:pPr>
              <w:pStyle w:val="Content"/>
              <w:framePr w:hSpace="0" w:wrap="auto" w:vAnchor="margin" w:hAnchor="text" w:yAlign="inline"/>
            </w:pPr>
          </w:p>
          <w:p w14:paraId="4C81AEAC" w14:textId="0A124141" w:rsidR="00FD387D" w:rsidRDefault="00FD387D" w:rsidP="008C5106">
            <w:pPr>
              <w:pStyle w:val="Content"/>
              <w:framePr w:hSpace="0" w:wrap="auto" w:vAnchor="margin" w:hAnchor="text" w:yAlign="inline"/>
            </w:pPr>
            <w:r>
              <w:rPr>
                <w:noProof/>
              </w:rPr>
              <w:drawing>
                <wp:anchor distT="0" distB="0" distL="114300" distR="114300" simplePos="0" relativeHeight="251673600" behindDoc="0" locked="0" layoutInCell="1" allowOverlap="1" wp14:anchorId="1451F7BE" wp14:editId="12223E6C">
                  <wp:simplePos x="0" y="0"/>
                  <wp:positionH relativeFrom="column">
                    <wp:posOffset>1531785</wp:posOffset>
                  </wp:positionH>
                  <wp:positionV relativeFrom="paragraph">
                    <wp:posOffset>37085</wp:posOffset>
                  </wp:positionV>
                  <wp:extent cx="795647" cy="795647"/>
                  <wp:effectExtent l="0" t="0" r="508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5647" cy="795647"/>
                          </a:xfrm>
                          <a:prstGeom prst="rect">
                            <a:avLst/>
                          </a:prstGeom>
                          <a:noFill/>
                          <a:ln>
                            <a:noFill/>
                          </a:ln>
                        </pic:spPr>
                      </pic:pic>
                    </a:graphicData>
                  </a:graphic>
                </wp:anchor>
              </w:drawing>
            </w:r>
          </w:p>
          <w:p w14:paraId="3428EDF4" w14:textId="49EF0848" w:rsidR="00FD387D" w:rsidRPr="005A718D" w:rsidRDefault="00FD387D" w:rsidP="00FD387D">
            <w:pPr>
              <w:pStyle w:val="Heading2"/>
              <w:framePr w:hSpace="0" w:wrap="auto" w:vAnchor="margin" w:hAnchor="text" w:yAlign="inline"/>
              <w:rPr>
                <w:color w:val="auto"/>
              </w:rPr>
            </w:pPr>
            <w:r>
              <w:rPr>
                <w:color w:val="auto"/>
              </w:rPr>
              <w:t>BLENDER</w:t>
            </w:r>
            <w:r>
              <w:rPr>
                <w:noProof/>
              </w:rPr>
              <w:t xml:space="preserve"> </w:t>
            </w:r>
          </w:p>
          <w:p w14:paraId="5499464A" w14:textId="606D8DBD" w:rsidR="00FD387D" w:rsidRDefault="00FD387D" w:rsidP="008C5106">
            <w:pPr>
              <w:pStyle w:val="Content"/>
              <w:framePr w:hSpace="0" w:wrap="auto" w:vAnchor="margin" w:hAnchor="text" w:yAlign="inline"/>
            </w:pPr>
            <w:r>
              <w:rPr>
                <w:noProof/>
              </w:rPr>
              <mc:AlternateContent>
                <mc:Choice Requires="wps">
                  <w:drawing>
                    <wp:anchor distT="45720" distB="45720" distL="114300" distR="114300" simplePos="0" relativeHeight="251671552" behindDoc="0" locked="0" layoutInCell="1" allowOverlap="1" wp14:anchorId="4F5B199B" wp14:editId="4624BE4C">
                      <wp:simplePos x="0" y="0"/>
                      <wp:positionH relativeFrom="column">
                        <wp:posOffset>0</wp:posOffset>
                      </wp:positionH>
                      <wp:positionV relativeFrom="paragraph">
                        <wp:posOffset>401955</wp:posOffset>
                      </wp:positionV>
                      <wp:extent cx="6534150" cy="2030095"/>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2030095"/>
                              </a:xfrm>
                              <a:prstGeom prst="rect">
                                <a:avLst/>
                              </a:prstGeom>
                              <a:solidFill>
                                <a:srgbClr val="FFFFFF"/>
                              </a:solidFill>
                              <a:ln w="9525">
                                <a:noFill/>
                                <a:miter lim="800000"/>
                                <a:headEnd/>
                                <a:tailEnd/>
                              </a:ln>
                            </wps:spPr>
                            <wps:txbx>
                              <w:txbxContent>
                                <w:p w14:paraId="39C6EE81" w14:textId="77777777" w:rsidR="00FD387D" w:rsidRPr="00DB5BB8" w:rsidRDefault="00FD387D" w:rsidP="00FD387D">
                                  <w:pPr>
                                    <w:rPr>
                                      <w:b w:val="0"/>
                                      <w:color w:val="auto"/>
                                      <w:sz w:val="20"/>
                                      <w:szCs w:val="20"/>
                                      <w:highlight w:val="white"/>
                                    </w:rPr>
                                  </w:pPr>
                                  <w:r>
                                    <w:rPr>
                                      <w:b w:val="0"/>
                                      <w:color w:val="auto"/>
                                      <w:sz w:val="30"/>
                                      <w:szCs w:val="30"/>
                                      <w:highlight w:val="white"/>
                                    </w:rPr>
                                    <w:t>I</w:t>
                                  </w:r>
                                  <w:r w:rsidRPr="00B83053">
                                    <w:rPr>
                                      <w:b w:val="0"/>
                                      <w:color w:val="auto"/>
                                      <w:sz w:val="30"/>
                                      <w:szCs w:val="30"/>
                                      <w:highlight w:val="white"/>
                                    </w:rPr>
                                    <w:t xml:space="preserve">s a </w:t>
                                  </w:r>
                                  <w:hyperlink r:id="rId35">
                                    <w:r w:rsidRPr="00B83053">
                                      <w:rPr>
                                        <w:b w:val="0"/>
                                        <w:color w:val="auto"/>
                                        <w:sz w:val="30"/>
                                        <w:szCs w:val="30"/>
                                        <w:highlight w:val="white"/>
                                      </w:rPr>
                                      <w:t>free and open-source</w:t>
                                    </w:r>
                                  </w:hyperlink>
                                  <w:r w:rsidRPr="00B83053">
                                    <w:rPr>
                                      <w:b w:val="0"/>
                                      <w:color w:val="auto"/>
                                      <w:sz w:val="30"/>
                                      <w:szCs w:val="30"/>
                                      <w:highlight w:val="white"/>
                                    </w:rPr>
                                    <w:t xml:space="preserve"> </w:t>
                                  </w:r>
                                  <w:hyperlink r:id="rId36">
                                    <w:r w:rsidRPr="00B83053">
                                      <w:rPr>
                                        <w:b w:val="0"/>
                                        <w:color w:val="auto"/>
                                        <w:sz w:val="30"/>
                                        <w:szCs w:val="30"/>
                                        <w:highlight w:val="white"/>
                                      </w:rPr>
                                      <w:t>3D computer graphics</w:t>
                                    </w:r>
                                  </w:hyperlink>
                                  <w:r w:rsidRPr="00B83053">
                                    <w:rPr>
                                      <w:b w:val="0"/>
                                      <w:color w:val="auto"/>
                                      <w:sz w:val="30"/>
                                      <w:szCs w:val="30"/>
                                      <w:highlight w:val="white"/>
                                    </w:rPr>
                                    <w:t xml:space="preserve"> software toolset used for creating </w:t>
                                  </w:r>
                                  <w:hyperlink r:id="rId37">
                                    <w:r w:rsidRPr="00B83053">
                                      <w:rPr>
                                        <w:b w:val="0"/>
                                        <w:color w:val="auto"/>
                                        <w:sz w:val="30"/>
                                        <w:szCs w:val="30"/>
                                        <w:highlight w:val="white"/>
                                      </w:rPr>
                                      <w:t>animated films</w:t>
                                    </w:r>
                                  </w:hyperlink>
                                  <w:r w:rsidRPr="00B83053">
                                    <w:rPr>
                                      <w:b w:val="0"/>
                                      <w:color w:val="auto"/>
                                      <w:sz w:val="30"/>
                                      <w:szCs w:val="30"/>
                                      <w:highlight w:val="white"/>
                                    </w:rPr>
                                    <w:t xml:space="preserve">, </w:t>
                                  </w:r>
                                  <w:hyperlink r:id="rId38">
                                    <w:r w:rsidRPr="00B83053">
                                      <w:rPr>
                                        <w:b w:val="0"/>
                                        <w:color w:val="auto"/>
                                        <w:sz w:val="30"/>
                                        <w:szCs w:val="30"/>
                                        <w:highlight w:val="white"/>
                                      </w:rPr>
                                      <w:t>visual effects</w:t>
                                    </w:r>
                                  </w:hyperlink>
                                  <w:r w:rsidRPr="00B83053">
                                    <w:rPr>
                                      <w:b w:val="0"/>
                                      <w:color w:val="auto"/>
                                      <w:sz w:val="30"/>
                                      <w:szCs w:val="30"/>
                                      <w:highlight w:val="white"/>
                                    </w:rPr>
                                    <w:t xml:space="preserve">, art, </w:t>
                                  </w:r>
                                  <w:hyperlink r:id="rId39">
                                    <w:r w:rsidRPr="00B83053">
                                      <w:rPr>
                                        <w:b w:val="0"/>
                                        <w:color w:val="auto"/>
                                        <w:sz w:val="30"/>
                                        <w:szCs w:val="30"/>
                                        <w:highlight w:val="white"/>
                                      </w:rPr>
                                      <w:t>3D-printed</w:t>
                                    </w:r>
                                  </w:hyperlink>
                                  <w:r w:rsidRPr="00B83053">
                                    <w:rPr>
                                      <w:b w:val="0"/>
                                      <w:color w:val="auto"/>
                                      <w:sz w:val="30"/>
                                      <w:szCs w:val="30"/>
                                      <w:highlight w:val="white"/>
                                    </w:rPr>
                                    <w:t xml:space="preserve"> models, </w:t>
                                  </w:r>
                                  <w:hyperlink r:id="rId40">
                                    <w:r w:rsidRPr="00B83053">
                                      <w:rPr>
                                        <w:b w:val="0"/>
                                        <w:color w:val="auto"/>
                                        <w:sz w:val="30"/>
                                        <w:szCs w:val="30"/>
                                        <w:highlight w:val="white"/>
                                      </w:rPr>
                                      <w:t>motion graphics</w:t>
                                    </w:r>
                                  </w:hyperlink>
                                  <w:r w:rsidRPr="00B83053">
                                    <w:rPr>
                                      <w:b w:val="0"/>
                                      <w:color w:val="auto"/>
                                      <w:sz w:val="30"/>
                                      <w:szCs w:val="30"/>
                                      <w:highlight w:val="white"/>
                                    </w:rPr>
                                    <w:t xml:space="preserve">, interactive 3D applications, </w:t>
                                  </w:r>
                                  <w:hyperlink r:id="rId41">
                                    <w:r w:rsidRPr="00B83053">
                                      <w:rPr>
                                        <w:b w:val="0"/>
                                        <w:color w:val="auto"/>
                                        <w:sz w:val="30"/>
                                        <w:szCs w:val="30"/>
                                        <w:highlight w:val="white"/>
                                      </w:rPr>
                                      <w:t>virtual reality</w:t>
                                    </w:r>
                                  </w:hyperlink>
                                  <w:r w:rsidRPr="00B83053">
                                    <w:rPr>
                                      <w:b w:val="0"/>
                                      <w:color w:val="auto"/>
                                      <w:sz w:val="30"/>
                                      <w:szCs w:val="30"/>
                                      <w:highlight w:val="white"/>
                                    </w:rPr>
                                    <w:t xml:space="preserve">, and, formerly, </w:t>
                                  </w:r>
                                  <w:hyperlink r:id="rId42">
                                    <w:r w:rsidRPr="00B83053">
                                      <w:rPr>
                                        <w:b w:val="0"/>
                                        <w:color w:val="auto"/>
                                        <w:sz w:val="30"/>
                                        <w:szCs w:val="30"/>
                                        <w:highlight w:val="white"/>
                                      </w:rPr>
                                      <w:t>video games</w:t>
                                    </w:r>
                                  </w:hyperlink>
                                  <w:r w:rsidRPr="00B83053">
                                    <w:rPr>
                                      <w:b w:val="0"/>
                                      <w:color w:val="auto"/>
                                      <w:sz w:val="30"/>
                                      <w:szCs w:val="30"/>
                                      <w:highlight w:val="white"/>
                                    </w:rPr>
                                    <w:t xml:space="preserve">. Blender's features include </w:t>
                                  </w:r>
                                  <w:hyperlink r:id="rId43">
                                    <w:r w:rsidRPr="00B83053">
                                      <w:rPr>
                                        <w:b w:val="0"/>
                                        <w:color w:val="auto"/>
                                        <w:sz w:val="30"/>
                                        <w:szCs w:val="30"/>
                                        <w:highlight w:val="white"/>
                                      </w:rPr>
                                      <w:t>3D modelling</w:t>
                                    </w:r>
                                  </w:hyperlink>
                                  <w:r w:rsidRPr="00B83053">
                                    <w:rPr>
                                      <w:b w:val="0"/>
                                      <w:color w:val="auto"/>
                                      <w:sz w:val="30"/>
                                      <w:szCs w:val="30"/>
                                      <w:highlight w:val="white"/>
                                    </w:rPr>
                                    <w:t xml:space="preserve">, </w:t>
                                  </w:r>
                                  <w:hyperlink r:id="rId44">
                                    <w:r w:rsidRPr="00B83053">
                                      <w:rPr>
                                        <w:b w:val="0"/>
                                        <w:color w:val="auto"/>
                                        <w:sz w:val="30"/>
                                        <w:szCs w:val="30"/>
                                        <w:highlight w:val="white"/>
                                      </w:rPr>
                                      <w:t>UV mapping</w:t>
                                    </w:r>
                                  </w:hyperlink>
                                  <w:r w:rsidRPr="00B83053">
                                    <w:rPr>
                                      <w:b w:val="0"/>
                                      <w:color w:val="auto"/>
                                      <w:sz w:val="30"/>
                                      <w:szCs w:val="30"/>
                                      <w:highlight w:val="white"/>
                                    </w:rPr>
                                    <w:t xml:space="preserve">, </w:t>
                                  </w:r>
                                  <w:hyperlink r:id="rId45">
                                    <w:r w:rsidRPr="00B83053">
                                      <w:rPr>
                                        <w:b w:val="0"/>
                                        <w:color w:val="auto"/>
                                        <w:sz w:val="30"/>
                                        <w:szCs w:val="30"/>
                                        <w:highlight w:val="white"/>
                                      </w:rPr>
                                      <w:t>texturing</w:t>
                                    </w:r>
                                  </w:hyperlink>
                                  <w:r w:rsidRPr="00B83053">
                                    <w:rPr>
                                      <w:b w:val="0"/>
                                      <w:color w:val="auto"/>
                                      <w:sz w:val="30"/>
                                      <w:szCs w:val="30"/>
                                      <w:highlight w:val="white"/>
                                    </w:rPr>
                                    <w:t xml:space="preserve">, </w:t>
                                  </w:r>
                                  <w:hyperlink r:id="rId46">
                                    <w:r w:rsidRPr="00B83053">
                                      <w:rPr>
                                        <w:b w:val="0"/>
                                        <w:color w:val="auto"/>
                                        <w:sz w:val="30"/>
                                        <w:szCs w:val="30"/>
                                        <w:highlight w:val="white"/>
                                      </w:rPr>
                                      <w:t>digital drawing</w:t>
                                    </w:r>
                                  </w:hyperlink>
                                  <w:r w:rsidRPr="00B83053">
                                    <w:rPr>
                                      <w:b w:val="0"/>
                                      <w:color w:val="auto"/>
                                      <w:sz w:val="30"/>
                                      <w:szCs w:val="30"/>
                                      <w:highlight w:val="white"/>
                                    </w:rPr>
                                    <w:t xml:space="preserve">, </w:t>
                                  </w:r>
                                  <w:hyperlink r:id="rId47">
                                    <w:r w:rsidRPr="00B83053">
                                      <w:rPr>
                                        <w:b w:val="0"/>
                                        <w:color w:val="auto"/>
                                        <w:sz w:val="30"/>
                                        <w:szCs w:val="30"/>
                                        <w:highlight w:val="white"/>
                                      </w:rPr>
                                      <w:t>raster graphics editing</w:t>
                                    </w:r>
                                  </w:hyperlink>
                                  <w:r w:rsidRPr="00B83053">
                                    <w:rPr>
                                      <w:b w:val="0"/>
                                      <w:color w:val="auto"/>
                                      <w:sz w:val="30"/>
                                      <w:szCs w:val="30"/>
                                      <w:highlight w:val="white"/>
                                    </w:rPr>
                                    <w:t xml:space="preserve">, </w:t>
                                  </w:r>
                                  <w:hyperlink r:id="rId48">
                                    <w:r w:rsidRPr="00B83053">
                                      <w:rPr>
                                        <w:b w:val="0"/>
                                        <w:color w:val="auto"/>
                                        <w:sz w:val="30"/>
                                        <w:szCs w:val="30"/>
                                        <w:highlight w:val="white"/>
                                      </w:rPr>
                                      <w:t>rigging and skinning</w:t>
                                    </w:r>
                                  </w:hyperlink>
                                  <w:r w:rsidRPr="00B83053">
                                    <w:rPr>
                                      <w:b w:val="0"/>
                                      <w:color w:val="auto"/>
                                      <w:sz w:val="30"/>
                                      <w:szCs w:val="30"/>
                                      <w:highlight w:val="white"/>
                                    </w:rPr>
                                    <w:t xml:space="preserve">, </w:t>
                                  </w:r>
                                  <w:hyperlink r:id="rId49">
                                    <w:r w:rsidRPr="00B83053">
                                      <w:rPr>
                                        <w:b w:val="0"/>
                                        <w:color w:val="auto"/>
                                        <w:sz w:val="30"/>
                                        <w:szCs w:val="30"/>
                                        <w:highlight w:val="white"/>
                                      </w:rPr>
                                      <w:t>fluid and smoke simulation</w:t>
                                    </w:r>
                                  </w:hyperlink>
                                  <w:r w:rsidRPr="00B83053">
                                    <w:rPr>
                                      <w:b w:val="0"/>
                                      <w:color w:val="auto"/>
                                      <w:sz w:val="30"/>
                                      <w:szCs w:val="30"/>
                                      <w:highlight w:val="white"/>
                                    </w:rPr>
                                    <w:t xml:space="preserve">, </w:t>
                                  </w:r>
                                  <w:hyperlink r:id="rId50">
                                    <w:r w:rsidRPr="00B83053">
                                      <w:rPr>
                                        <w:b w:val="0"/>
                                        <w:color w:val="auto"/>
                                        <w:sz w:val="30"/>
                                        <w:szCs w:val="30"/>
                                        <w:highlight w:val="white"/>
                                      </w:rPr>
                                      <w:t>particle</w:t>
                                    </w:r>
                                  </w:hyperlink>
                                  <w:r w:rsidRPr="00B83053">
                                    <w:rPr>
                                      <w:b w:val="0"/>
                                      <w:color w:val="auto"/>
                                      <w:sz w:val="30"/>
                                      <w:szCs w:val="30"/>
                                      <w:highlight w:val="white"/>
                                    </w:rPr>
                                    <w:t xml:space="preserve"> simulation, </w:t>
                                  </w:r>
                                  <w:hyperlink r:id="rId51">
                                    <w:r w:rsidRPr="00B83053">
                                      <w:rPr>
                                        <w:b w:val="0"/>
                                        <w:color w:val="auto"/>
                                        <w:sz w:val="30"/>
                                        <w:szCs w:val="30"/>
                                        <w:highlight w:val="white"/>
                                      </w:rPr>
                                      <w:t>soft body</w:t>
                                    </w:r>
                                  </w:hyperlink>
                                  <w:r w:rsidRPr="00B83053">
                                    <w:rPr>
                                      <w:b w:val="0"/>
                                      <w:color w:val="auto"/>
                                      <w:sz w:val="30"/>
                                      <w:szCs w:val="30"/>
                                      <w:highlight w:val="white"/>
                                    </w:rPr>
                                    <w:t xml:space="preserve"> simulation, </w:t>
                                  </w:r>
                                  <w:hyperlink r:id="rId52">
                                    <w:r w:rsidRPr="00B83053">
                                      <w:rPr>
                                        <w:b w:val="0"/>
                                        <w:color w:val="auto"/>
                                        <w:sz w:val="30"/>
                                        <w:szCs w:val="30"/>
                                        <w:highlight w:val="white"/>
                                      </w:rPr>
                                      <w:t>sculpting</w:t>
                                    </w:r>
                                  </w:hyperlink>
                                  <w:r w:rsidRPr="00B83053">
                                    <w:rPr>
                                      <w:b w:val="0"/>
                                      <w:color w:val="auto"/>
                                      <w:sz w:val="30"/>
                                      <w:szCs w:val="30"/>
                                      <w:highlight w:val="white"/>
                                    </w:rPr>
                                    <w:t xml:space="preserve">, </w:t>
                                  </w:r>
                                  <w:hyperlink r:id="rId53">
                                    <w:r w:rsidRPr="00465665">
                                      <w:rPr>
                                        <w:b w:val="0"/>
                                        <w:color w:val="auto"/>
                                        <w:sz w:val="30"/>
                                        <w:szCs w:val="30"/>
                                        <w:highlight w:val="white"/>
                                      </w:rPr>
                                      <w:t>animation</w:t>
                                    </w:r>
                                  </w:hyperlink>
                                  <w:r w:rsidRPr="00465665">
                                    <w:rPr>
                                      <w:b w:val="0"/>
                                      <w:color w:val="auto"/>
                                      <w:sz w:val="30"/>
                                      <w:szCs w:val="30"/>
                                      <w:highlight w:val="white"/>
                                    </w:rPr>
                                    <w:t>,</w:t>
                                  </w:r>
                                  <w:r w:rsidRPr="00B83053">
                                    <w:rPr>
                                      <w:b w:val="0"/>
                                      <w:color w:val="auto"/>
                                      <w:sz w:val="30"/>
                                      <w:szCs w:val="30"/>
                                      <w:highlight w:val="white"/>
                                    </w:rPr>
                                    <w:t xml:space="preserve"> </w:t>
                                  </w:r>
                                  <w:hyperlink r:id="rId54">
                                    <w:r w:rsidRPr="00B83053">
                                      <w:rPr>
                                        <w:b w:val="0"/>
                                        <w:color w:val="auto"/>
                                        <w:sz w:val="30"/>
                                        <w:szCs w:val="30"/>
                                        <w:highlight w:val="white"/>
                                      </w:rPr>
                                      <w:t>match moving</w:t>
                                    </w:r>
                                  </w:hyperlink>
                                  <w:r w:rsidRPr="00B83053">
                                    <w:rPr>
                                      <w:b w:val="0"/>
                                      <w:color w:val="auto"/>
                                      <w:sz w:val="30"/>
                                      <w:szCs w:val="30"/>
                                      <w:highlight w:val="white"/>
                                    </w:rPr>
                                    <w:t xml:space="preserve">, </w:t>
                                  </w:r>
                                  <w:hyperlink r:id="rId55">
                                    <w:r w:rsidRPr="00B83053">
                                      <w:rPr>
                                        <w:b w:val="0"/>
                                        <w:color w:val="auto"/>
                                        <w:sz w:val="30"/>
                                        <w:szCs w:val="30"/>
                                        <w:highlight w:val="white"/>
                                      </w:rPr>
                                      <w:t>rendering</w:t>
                                    </w:r>
                                  </w:hyperlink>
                                  <w:r w:rsidRPr="00B83053">
                                    <w:rPr>
                                      <w:b w:val="0"/>
                                      <w:color w:val="auto"/>
                                      <w:sz w:val="30"/>
                                      <w:szCs w:val="30"/>
                                      <w:highlight w:val="white"/>
                                    </w:rPr>
                                    <w:t xml:space="preserve">, motion graphics, </w:t>
                                  </w:r>
                                  <w:hyperlink r:id="rId56">
                                    <w:r w:rsidRPr="00B83053">
                                      <w:rPr>
                                        <w:b w:val="0"/>
                                        <w:color w:val="auto"/>
                                        <w:sz w:val="30"/>
                                        <w:szCs w:val="30"/>
                                        <w:highlight w:val="white"/>
                                      </w:rPr>
                                      <w:t>video editing</w:t>
                                    </w:r>
                                  </w:hyperlink>
                                  <w:r w:rsidRPr="00B83053">
                                    <w:rPr>
                                      <w:b w:val="0"/>
                                      <w:color w:val="auto"/>
                                      <w:sz w:val="30"/>
                                      <w:szCs w:val="30"/>
                                      <w:highlight w:val="white"/>
                                    </w:rPr>
                                    <w:t xml:space="preserve">, and </w:t>
                                  </w:r>
                                  <w:hyperlink r:id="rId57">
                                    <w:r w:rsidRPr="00B83053">
                                      <w:rPr>
                                        <w:b w:val="0"/>
                                        <w:color w:val="auto"/>
                                        <w:sz w:val="30"/>
                                        <w:szCs w:val="30"/>
                                        <w:highlight w:val="white"/>
                                      </w:rPr>
                                      <w:t>compositing</w:t>
                                    </w:r>
                                  </w:hyperlink>
                                  <w:r w:rsidRPr="00B83053">
                                    <w:rPr>
                                      <w:b w:val="0"/>
                                      <w:color w:val="auto"/>
                                      <w:sz w:val="30"/>
                                      <w:szCs w:val="30"/>
                                      <w:highlight w:val="white"/>
                                    </w:rPr>
                                    <w:t>.</w:t>
                                  </w:r>
                                  <w:r>
                                    <w:rPr>
                                      <w:b w:val="0"/>
                                      <w:color w:val="auto"/>
                                      <w:sz w:val="30"/>
                                      <w:szCs w:val="30"/>
                                      <w:highlight w:val="white"/>
                                    </w:rPr>
                                    <w:tab/>
                                  </w:r>
                                  <w:r w:rsidRPr="00DB5BB8">
                                    <w:rPr>
                                      <w:b w:val="0"/>
                                      <w:color w:val="auto"/>
                                      <w:sz w:val="20"/>
                                      <w:szCs w:val="20"/>
                                      <w:highlight w:val="white"/>
                                    </w:rPr>
                                    <w:t>-Wikipedia -</w:t>
                                  </w:r>
                                </w:p>
                                <w:p w14:paraId="1FB8A71A" w14:textId="77777777" w:rsidR="00FD387D" w:rsidRPr="00B83053" w:rsidRDefault="00FD387D" w:rsidP="00FD387D">
                                  <w:pPr>
                                    <w:rPr>
                                      <w:b w:val="0"/>
                                      <w:color w:val="auto"/>
                                      <w:sz w:val="30"/>
                                      <w:szCs w:val="30"/>
                                      <w:highlight w:val="white"/>
                                    </w:rPr>
                                  </w:pPr>
                                </w:p>
                                <w:p w14:paraId="09EF5AED" w14:textId="77777777" w:rsidR="00FD387D" w:rsidRDefault="00FD387D" w:rsidP="00FD38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B199B" id="Text Box 2" o:spid="_x0000_s1029" type="#_x0000_t202" style="position:absolute;margin-left:0;margin-top:31.65pt;width:514.5pt;height:159.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" stroked="f">
                      <v:textbox>
                        <w:txbxContent>
                          <w:p w14:paraId="39C6EE81" w14:textId="77777777" w:rsidR="00FD387D" w:rsidRPr="00DB5BB8" w:rsidRDefault="00FD387D" w:rsidP="00FD387D">
                            <w:pPr>
                              <w:rPr>
                                <w:b w:val="0"/>
                                <w:color w:val="auto"/>
                                <w:sz w:val="20"/>
                                <w:szCs w:val="20"/>
                                <w:highlight w:val="white"/>
                              </w:rPr>
                            </w:pPr>
                            <w:r>
                              <w:rPr>
                                <w:b w:val="0"/>
                                <w:color w:val="auto"/>
                                <w:sz w:val="30"/>
                                <w:szCs w:val="30"/>
                                <w:highlight w:val="white"/>
                              </w:rPr>
                              <w:t>I</w:t>
                            </w:r>
                            <w:r w:rsidRPr="00B83053">
                              <w:rPr>
                                <w:b w:val="0"/>
                                <w:color w:val="auto"/>
                                <w:sz w:val="30"/>
                                <w:szCs w:val="30"/>
                                <w:highlight w:val="white"/>
                              </w:rPr>
                              <w:t xml:space="preserve">s a </w:t>
                            </w:r>
                            <w:hyperlink r:id="rId58">
                              <w:r w:rsidRPr="00B83053">
                                <w:rPr>
                                  <w:b w:val="0"/>
                                  <w:color w:val="auto"/>
                                  <w:sz w:val="30"/>
                                  <w:szCs w:val="30"/>
                                  <w:highlight w:val="white"/>
                                </w:rPr>
                                <w:t>free and open-source</w:t>
                              </w:r>
                            </w:hyperlink>
                            <w:r w:rsidRPr="00B83053">
                              <w:rPr>
                                <w:b w:val="0"/>
                                <w:color w:val="auto"/>
                                <w:sz w:val="30"/>
                                <w:szCs w:val="30"/>
                                <w:highlight w:val="white"/>
                              </w:rPr>
                              <w:t xml:space="preserve"> </w:t>
                            </w:r>
                            <w:hyperlink r:id="rId59">
                              <w:r w:rsidRPr="00B83053">
                                <w:rPr>
                                  <w:b w:val="0"/>
                                  <w:color w:val="auto"/>
                                  <w:sz w:val="30"/>
                                  <w:szCs w:val="30"/>
                                  <w:highlight w:val="white"/>
                                </w:rPr>
                                <w:t>3D computer graphics</w:t>
                              </w:r>
                            </w:hyperlink>
                            <w:r w:rsidRPr="00B83053">
                              <w:rPr>
                                <w:b w:val="0"/>
                                <w:color w:val="auto"/>
                                <w:sz w:val="30"/>
                                <w:szCs w:val="30"/>
                                <w:highlight w:val="white"/>
                              </w:rPr>
                              <w:t xml:space="preserve"> software toolset used for creating </w:t>
                            </w:r>
                            <w:hyperlink r:id="rId60">
                              <w:r w:rsidRPr="00B83053">
                                <w:rPr>
                                  <w:b w:val="0"/>
                                  <w:color w:val="auto"/>
                                  <w:sz w:val="30"/>
                                  <w:szCs w:val="30"/>
                                  <w:highlight w:val="white"/>
                                </w:rPr>
                                <w:t>animated films</w:t>
                              </w:r>
                            </w:hyperlink>
                            <w:r w:rsidRPr="00B83053">
                              <w:rPr>
                                <w:b w:val="0"/>
                                <w:color w:val="auto"/>
                                <w:sz w:val="30"/>
                                <w:szCs w:val="30"/>
                                <w:highlight w:val="white"/>
                              </w:rPr>
                              <w:t xml:space="preserve">, </w:t>
                            </w:r>
                            <w:hyperlink r:id="rId61">
                              <w:r w:rsidRPr="00B83053">
                                <w:rPr>
                                  <w:b w:val="0"/>
                                  <w:color w:val="auto"/>
                                  <w:sz w:val="30"/>
                                  <w:szCs w:val="30"/>
                                  <w:highlight w:val="white"/>
                                </w:rPr>
                                <w:t>visual effects</w:t>
                              </w:r>
                            </w:hyperlink>
                            <w:r w:rsidRPr="00B83053">
                              <w:rPr>
                                <w:b w:val="0"/>
                                <w:color w:val="auto"/>
                                <w:sz w:val="30"/>
                                <w:szCs w:val="30"/>
                                <w:highlight w:val="white"/>
                              </w:rPr>
                              <w:t xml:space="preserve">, art, </w:t>
                            </w:r>
                            <w:hyperlink r:id="rId62">
                              <w:r w:rsidRPr="00B83053">
                                <w:rPr>
                                  <w:b w:val="0"/>
                                  <w:color w:val="auto"/>
                                  <w:sz w:val="30"/>
                                  <w:szCs w:val="30"/>
                                  <w:highlight w:val="white"/>
                                </w:rPr>
                                <w:t>3D-printed</w:t>
                              </w:r>
                            </w:hyperlink>
                            <w:r w:rsidRPr="00B83053">
                              <w:rPr>
                                <w:b w:val="0"/>
                                <w:color w:val="auto"/>
                                <w:sz w:val="30"/>
                                <w:szCs w:val="30"/>
                                <w:highlight w:val="white"/>
                              </w:rPr>
                              <w:t xml:space="preserve"> models, </w:t>
                            </w:r>
                            <w:hyperlink r:id="rId63">
                              <w:r w:rsidRPr="00B83053">
                                <w:rPr>
                                  <w:b w:val="0"/>
                                  <w:color w:val="auto"/>
                                  <w:sz w:val="30"/>
                                  <w:szCs w:val="30"/>
                                  <w:highlight w:val="white"/>
                                </w:rPr>
                                <w:t>motion graphics</w:t>
                              </w:r>
                            </w:hyperlink>
                            <w:r w:rsidRPr="00B83053">
                              <w:rPr>
                                <w:b w:val="0"/>
                                <w:color w:val="auto"/>
                                <w:sz w:val="30"/>
                                <w:szCs w:val="30"/>
                                <w:highlight w:val="white"/>
                              </w:rPr>
                              <w:t xml:space="preserve">, interactive 3D applications, </w:t>
                            </w:r>
                            <w:hyperlink r:id="rId64">
                              <w:r w:rsidRPr="00B83053">
                                <w:rPr>
                                  <w:b w:val="0"/>
                                  <w:color w:val="auto"/>
                                  <w:sz w:val="30"/>
                                  <w:szCs w:val="30"/>
                                  <w:highlight w:val="white"/>
                                </w:rPr>
                                <w:t>virtual reality</w:t>
                              </w:r>
                            </w:hyperlink>
                            <w:r w:rsidRPr="00B83053">
                              <w:rPr>
                                <w:b w:val="0"/>
                                <w:color w:val="auto"/>
                                <w:sz w:val="30"/>
                                <w:szCs w:val="30"/>
                                <w:highlight w:val="white"/>
                              </w:rPr>
                              <w:t xml:space="preserve">, and, formerly, </w:t>
                            </w:r>
                            <w:hyperlink r:id="rId65">
                              <w:r w:rsidRPr="00B83053">
                                <w:rPr>
                                  <w:b w:val="0"/>
                                  <w:color w:val="auto"/>
                                  <w:sz w:val="30"/>
                                  <w:szCs w:val="30"/>
                                  <w:highlight w:val="white"/>
                                </w:rPr>
                                <w:t>video games</w:t>
                              </w:r>
                            </w:hyperlink>
                            <w:r w:rsidRPr="00B83053">
                              <w:rPr>
                                <w:b w:val="0"/>
                                <w:color w:val="auto"/>
                                <w:sz w:val="30"/>
                                <w:szCs w:val="30"/>
                                <w:highlight w:val="white"/>
                              </w:rPr>
                              <w:t xml:space="preserve">. Blender's features include </w:t>
                            </w:r>
                            <w:hyperlink r:id="rId66">
                              <w:r w:rsidRPr="00B83053">
                                <w:rPr>
                                  <w:b w:val="0"/>
                                  <w:color w:val="auto"/>
                                  <w:sz w:val="30"/>
                                  <w:szCs w:val="30"/>
                                  <w:highlight w:val="white"/>
                                </w:rPr>
                                <w:t>3D modelling</w:t>
                              </w:r>
                            </w:hyperlink>
                            <w:r w:rsidRPr="00B83053">
                              <w:rPr>
                                <w:b w:val="0"/>
                                <w:color w:val="auto"/>
                                <w:sz w:val="30"/>
                                <w:szCs w:val="30"/>
                                <w:highlight w:val="white"/>
                              </w:rPr>
                              <w:t xml:space="preserve">, </w:t>
                            </w:r>
                            <w:hyperlink r:id="rId67">
                              <w:r w:rsidRPr="00B83053">
                                <w:rPr>
                                  <w:b w:val="0"/>
                                  <w:color w:val="auto"/>
                                  <w:sz w:val="30"/>
                                  <w:szCs w:val="30"/>
                                  <w:highlight w:val="white"/>
                                </w:rPr>
                                <w:t>UV mapping</w:t>
                              </w:r>
                            </w:hyperlink>
                            <w:r w:rsidRPr="00B83053">
                              <w:rPr>
                                <w:b w:val="0"/>
                                <w:color w:val="auto"/>
                                <w:sz w:val="30"/>
                                <w:szCs w:val="30"/>
                                <w:highlight w:val="white"/>
                              </w:rPr>
                              <w:t xml:space="preserve">, </w:t>
                            </w:r>
                            <w:hyperlink r:id="rId68">
                              <w:r w:rsidRPr="00B83053">
                                <w:rPr>
                                  <w:b w:val="0"/>
                                  <w:color w:val="auto"/>
                                  <w:sz w:val="30"/>
                                  <w:szCs w:val="30"/>
                                  <w:highlight w:val="white"/>
                                </w:rPr>
                                <w:t>texturing</w:t>
                              </w:r>
                            </w:hyperlink>
                            <w:r w:rsidRPr="00B83053">
                              <w:rPr>
                                <w:b w:val="0"/>
                                <w:color w:val="auto"/>
                                <w:sz w:val="30"/>
                                <w:szCs w:val="30"/>
                                <w:highlight w:val="white"/>
                              </w:rPr>
                              <w:t xml:space="preserve">, </w:t>
                            </w:r>
                            <w:hyperlink r:id="rId69">
                              <w:r w:rsidRPr="00B83053">
                                <w:rPr>
                                  <w:b w:val="0"/>
                                  <w:color w:val="auto"/>
                                  <w:sz w:val="30"/>
                                  <w:szCs w:val="30"/>
                                  <w:highlight w:val="white"/>
                                </w:rPr>
                                <w:t>digital drawing</w:t>
                              </w:r>
                            </w:hyperlink>
                            <w:r w:rsidRPr="00B83053">
                              <w:rPr>
                                <w:b w:val="0"/>
                                <w:color w:val="auto"/>
                                <w:sz w:val="30"/>
                                <w:szCs w:val="30"/>
                                <w:highlight w:val="white"/>
                              </w:rPr>
                              <w:t xml:space="preserve">, </w:t>
                            </w:r>
                            <w:hyperlink r:id="rId70">
                              <w:r w:rsidRPr="00B83053">
                                <w:rPr>
                                  <w:b w:val="0"/>
                                  <w:color w:val="auto"/>
                                  <w:sz w:val="30"/>
                                  <w:szCs w:val="30"/>
                                  <w:highlight w:val="white"/>
                                </w:rPr>
                                <w:t>raster graphics editing</w:t>
                              </w:r>
                            </w:hyperlink>
                            <w:r w:rsidRPr="00B83053">
                              <w:rPr>
                                <w:b w:val="0"/>
                                <w:color w:val="auto"/>
                                <w:sz w:val="30"/>
                                <w:szCs w:val="30"/>
                                <w:highlight w:val="white"/>
                              </w:rPr>
                              <w:t xml:space="preserve">, </w:t>
                            </w:r>
                            <w:hyperlink r:id="rId71">
                              <w:r w:rsidRPr="00B83053">
                                <w:rPr>
                                  <w:b w:val="0"/>
                                  <w:color w:val="auto"/>
                                  <w:sz w:val="30"/>
                                  <w:szCs w:val="30"/>
                                  <w:highlight w:val="white"/>
                                </w:rPr>
                                <w:t>rigging and skinning</w:t>
                              </w:r>
                            </w:hyperlink>
                            <w:r w:rsidRPr="00B83053">
                              <w:rPr>
                                <w:b w:val="0"/>
                                <w:color w:val="auto"/>
                                <w:sz w:val="30"/>
                                <w:szCs w:val="30"/>
                                <w:highlight w:val="white"/>
                              </w:rPr>
                              <w:t xml:space="preserve">, </w:t>
                            </w:r>
                            <w:hyperlink r:id="rId72">
                              <w:r w:rsidRPr="00B83053">
                                <w:rPr>
                                  <w:b w:val="0"/>
                                  <w:color w:val="auto"/>
                                  <w:sz w:val="30"/>
                                  <w:szCs w:val="30"/>
                                  <w:highlight w:val="white"/>
                                </w:rPr>
                                <w:t>fluid and smoke simulation</w:t>
                              </w:r>
                            </w:hyperlink>
                            <w:r w:rsidRPr="00B83053">
                              <w:rPr>
                                <w:b w:val="0"/>
                                <w:color w:val="auto"/>
                                <w:sz w:val="30"/>
                                <w:szCs w:val="30"/>
                                <w:highlight w:val="white"/>
                              </w:rPr>
                              <w:t xml:space="preserve">, </w:t>
                            </w:r>
                            <w:hyperlink r:id="rId73">
                              <w:r w:rsidRPr="00B83053">
                                <w:rPr>
                                  <w:b w:val="0"/>
                                  <w:color w:val="auto"/>
                                  <w:sz w:val="30"/>
                                  <w:szCs w:val="30"/>
                                  <w:highlight w:val="white"/>
                                </w:rPr>
                                <w:t>particle</w:t>
                              </w:r>
                            </w:hyperlink>
                            <w:r w:rsidRPr="00B83053">
                              <w:rPr>
                                <w:b w:val="0"/>
                                <w:color w:val="auto"/>
                                <w:sz w:val="30"/>
                                <w:szCs w:val="30"/>
                                <w:highlight w:val="white"/>
                              </w:rPr>
                              <w:t xml:space="preserve"> simulation, </w:t>
                            </w:r>
                            <w:hyperlink r:id="rId74">
                              <w:r w:rsidRPr="00B83053">
                                <w:rPr>
                                  <w:b w:val="0"/>
                                  <w:color w:val="auto"/>
                                  <w:sz w:val="30"/>
                                  <w:szCs w:val="30"/>
                                  <w:highlight w:val="white"/>
                                </w:rPr>
                                <w:t>soft body</w:t>
                              </w:r>
                            </w:hyperlink>
                            <w:r w:rsidRPr="00B83053">
                              <w:rPr>
                                <w:b w:val="0"/>
                                <w:color w:val="auto"/>
                                <w:sz w:val="30"/>
                                <w:szCs w:val="30"/>
                                <w:highlight w:val="white"/>
                              </w:rPr>
                              <w:t xml:space="preserve"> simulation, </w:t>
                            </w:r>
                            <w:hyperlink r:id="rId75">
                              <w:r w:rsidRPr="00B83053">
                                <w:rPr>
                                  <w:b w:val="0"/>
                                  <w:color w:val="auto"/>
                                  <w:sz w:val="30"/>
                                  <w:szCs w:val="30"/>
                                  <w:highlight w:val="white"/>
                                </w:rPr>
                                <w:t>sculpting</w:t>
                              </w:r>
                            </w:hyperlink>
                            <w:r w:rsidRPr="00B83053">
                              <w:rPr>
                                <w:b w:val="0"/>
                                <w:color w:val="auto"/>
                                <w:sz w:val="30"/>
                                <w:szCs w:val="30"/>
                                <w:highlight w:val="white"/>
                              </w:rPr>
                              <w:t xml:space="preserve">, </w:t>
                            </w:r>
                            <w:hyperlink r:id="rId76">
                              <w:r w:rsidRPr="00465665">
                                <w:rPr>
                                  <w:b w:val="0"/>
                                  <w:color w:val="auto"/>
                                  <w:sz w:val="30"/>
                                  <w:szCs w:val="30"/>
                                  <w:highlight w:val="white"/>
                                </w:rPr>
                                <w:t>animation</w:t>
                              </w:r>
                            </w:hyperlink>
                            <w:r w:rsidRPr="00465665">
                              <w:rPr>
                                <w:b w:val="0"/>
                                <w:color w:val="auto"/>
                                <w:sz w:val="30"/>
                                <w:szCs w:val="30"/>
                                <w:highlight w:val="white"/>
                              </w:rPr>
                              <w:t>,</w:t>
                            </w:r>
                            <w:r w:rsidRPr="00B83053">
                              <w:rPr>
                                <w:b w:val="0"/>
                                <w:color w:val="auto"/>
                                <w:sz w:val="30"/>
                                <w:szCs w:val="30"/>
                                <w:highlight w:val="white"/>
                              </w:rPr>
                              <w:t xml:space="preserve"> </w:t>
                            </w:r>
                            <w:hyperlink r:id="rId77">
                              <w:r w:rsidRPr="00B83053">
                                <w:rPr>
                                  <w:b w:val="0"/>
                                  <w:color w:val="auto"/>
                                  <w:sz w:val="30"/>
                                  <w:szCs w:val="30"/>
                                  <w:highlight w:val="white"/>
                                </w:rPr>
                                <w:t>match moving</w:t>
                              </w:r>
                            </w:hyperlink>
                            <w:r w:rsidRPr="00B83053">
                              <w:rPr>
                                <w:b w:val="0"/>
                                <w:color w:val="auto"/>
                                <w:sz w:val="30"/>
                                <w:szCs w:val="30"/>
                                <w:highlight w:val="white"/>
                              </w:rPr>
                              <w:t xml:space="preserve">, </w:t>
                            </w:r>
                            <w:hyperlink r:id="rId78">
                              <w:r w:rsidRPr="00B83053">
                                <w:rPr>
                                  <w:b w:val="0"/>
                                  <w:color w:val="auto"/>
                                  <w:sz w:val="30"/>
                                  <w:szCs w:val="30"/>
                                  <w:highlight w:val="white"/>
                                </w:rPr>
                                <w:t>rendering</w:t>
                              </w:r>
                            </w:hyperlink>
                            <w:r w:rsidRPr="00B83053">
                              <w:rPr>
                                <w:b w:val="0"/>
                                <w:color w:val="auto"/>
                                <w:sz w:val="30"/>
                                <w:szCs w:val="30"/>
                                <w:highlight w:val="white"/>
                              </w:rPr>
                              <w:t xml:space="preserve">, motion graphics, </w:t>
                            </w:r>
                            <w:hyperlink r:id="rId79">
                              <w:r w:rsidRPr="00B83053">
                                <w:rPr>
                                  <w:b w:val="0"/>
                                  <w:color w:val="auto"/>
                                  <w:sz w:val="30"/>
                                  <w:szCs w:val="30"/>
                                  <w:highlight w:val="white"/>
                                </w:rPr>
                                <w:t>video editing</w:t>
                              </w:r>
                            </w:hyperlink>
                            <w:r w:rsidRPr="00B83053">
                              <w:rPr>
                                <w:b w:val="0"/>
                                <w:color w:val="auto"/>
                                <w:sz w:val="30"/>
                                <w:szCs w:val="30"/>
                                <w:highlight w:val="white"/>
                              </w:rPr>
                              <w:t xml:space="preserve">, and </w:t>
                            </w:r>
                            <w:hyperlink r:id="rId80">
                              <w:r w:rsidRPr="00B83053">
                                <w:rPr>
                                  <w:b w:val="0"/>
                                  <w:color w:val="auto"/>
                                  <w:sz w:val="30"/>
                                  <w:szCs w:val="30"/>
                                  <w:highlight w:val="white"/>
                                </w:rPr>
                                <w:t>compositing</w:t>
                              </w:r>
                            </w:hyperlink>
                            <w:r w:rsidRPr="00B83053">
                              <w:rPr>
                                <w:b w:val="0"/>
                                <w:color w:val="auto"/>
                                <w:sz w:val="30"/>
                                <w:szCs w:val="30"/>
                                <w:highlight w:val="white"/>
                              </w:rPr>
                              <w:t>.</w:t>
                            </w:r>
                            <w:r>
                              <w:rPr>
                                <w:b w:val="0"/>
                                <w:color w:val="auto"/>
                                <w:sz w:val="30"/>
                                <w:szCs w:val="30"/>
                                <w:highlight w:val="white"/>
                              </w:rPr>
                              <w:tab/>
                            </w:r>
                            <w:r w:rsidRPr="00DB5BB8">
                              <w:rPr>
                                <w:b w:val="0"/>
                                <w:color w:val="auto"/>
                                <w:sz w:val="20"/>
                                <w:szCs w:val="20"/>
                                <w:highlight w:val="white"/>
                              </w:rPr>
                              <w:t>-Wikipedia -</w:t>
                            </w:r>
                          </w:p>
                          <w:p w14:paraId="1FB8A71A" w14:textId="77777777" w:rsidR="00FD387D" w:rsidRPr="00B83053" w:rsidRDefault="00FD387D" w:rsidP="00FD387D">
                            <w:pPr>
                              <w:rPr>
                                <w:b w:val="0"/>
                                <w:color w:val="auto"/>
                                <w:sz w:val="30"/>
                                <w:szCs w:val="30"/>
                                <w:highlight w:val="white"/>
                              </w:rPr>
                            </w:pPr>
                          </w:p>
                          <w:p w14:paraId="09EF5AED" w14:textId="77777777" w:rsidR="00FD387D" w:rsidRDefault="00FD387D" w:rsidP="00FD387D"/>
                        </w:txbxContent>
                      </v:textbox>
                      <w10:wrap type="square"/>
                    </v:shape>
                  </w:pict>
                </mc:Fallback>
              </mc:AlternateContent>
            </w:r>
          </w:p>
          <w:p w14:paraId="015BE3CC" w14:textId="77777777" w:rsidR="007C7473" w:rsidRPr="00FD387D" w:rsidRDefault="007C7473" w:rsidP="00FD387D"/>
        </w:tc>
        <w:tc>
          <w:tcPr>
            <w:tcW w:w="5196" w:type="dxa"/>
            <w:vMerge/>
          </w:tcPr>
          <w:p w14:paraId="2E71F681" w14:textId="77777777" w:rsidR="007C7473" w:rsidRPr="002178B9" w:rsidRDefault="007C7473" w:rsidP="0084277E">
            <w:pPr>
              <w:pStyle w:val="Content"/>
              <w:framePr w:hSpace="0" w:wrap="auto" w:vAnchor="margin" w:hAnchor="text" w:yAlign="inline"/>
            </w:pPr>
          </w:p>
        </w:tc>
      </w:tr>
    </w:tbl>
    <w:p w14:paraId="3571B728" w14:textId="67425982" w:rsidR="00BF7212" w:rsidRPr="005A718D" w:rsidRDefault="00FD387D" w:rsidP="00BF7212">
      <w:pPr>
        <w:pStyle w:val="Heading2"/>
        <w:framePr w:hSpace="0" w:wrap="auto" w:vAnchor="margin" w:hAnchor="text" w:yAlign="inline"/>
        <w:rPr>
          <w:color w:val="auto"/>
        </w:rPr>
      </w:pPr>
      <w:r>
        <w:rPr>
          <w:noProof/>
        </w:rPr>
        <w:lastRenderedPageBreak/>
        <w:drawing>
          <wp:anchor distT="0" distB="0" distL="114300" distR="114300" simplePos="0" relativeHeight="251675648" behindDoc="0" locked="0" layoutInCell="1" allowOverlap="1" wp14:anchorId="783D25E4" wp14:editId="1C3EC504">
            <wp:simplePos x="0" y="0"/>
            <wp:positionH relativeFrom="margin">
              <wp:posOffset>4271563</wp:posOffset>
            </wp:positionH>
            <wp:positionV relativeFrom="paragraph">
              <wp:posOffset>351345</wp:posOffset>
            </wp:positionV>
            <wp:extent cx="878205" cy="87820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78205" cy="87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212">
        <w:rPr>
          <w:color w:val="auto"/>
        </w:rPr>
        <w:t>UNDERLYING CODE</w:t>
      </w:r>
    </w:p>
    <w:p w14:paraId="2F019486" w14:textId="55EBC95E" w:rsidR="00BF7212" w:rsidRDefault="00FD387D" w:rsidP="00BF7212">
      <w:pPr>
        <w:pStyle w:val="ListParagraph"/>
        <w:numPr>
          <w:ilvl w:val="0"/>
          <w:numId w:val="23"/>
        </w:numPr>
        <w:spacing w:after="200"/>
        <w:rPr>
          <w:sz w:val="30"/>
          <w:szCs w:val="30"/>
        </w:rPr>
      </w:pPr>
      <w:r>
        <w:rPr>
          <w:noProof/>
        </w:rPr>
        <w:drawing>
          <wp:anchor distT="0" distB="0" distL="114300" distR="114300" simplePos="0" relativeHeight="251674624" behindDoc="0" locked="0" layoutInCell="1" allowOverlap="1" wp14:anchorId="45004A69" wp14:editId="74C1B6A8">
            <wp:simplePos x="0" y="0"/>
            <wp:positionH relativeFrom="margin">
              <wp:align>center</wp:align>
            </wp:positionH>
            <wp:positionV relativeFrom="paragraph">
              <wp:posOffset>17145</wp:posOffset>
            </wp:positionV>
            <wp:extent cx="1132205" cy="75946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3220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212">
        <w:rPr>
          <w:sz w:val="30"/>
          <w:szCs w:val="30"/>
        </w:rPr>
        <w:t>HTML</w:t>
      </w:r>
      <w:r w:rsidR="00BF7212">
        <w:rPr>
          <w:sz w:val="30"/>
          <w:szCs w:val="30"/>
        </w:rPr>
        <w:tab/>
      </w:r>
    </w:p>
    <w:p w14:paraId="3AA6209B" w14:textId="6716AC02" w:rsidR="00BF7212" w:rsidRDefault="00BF7212" w:rsidP="00BF7212">
      <w:pPr>
        <w:pStyle w:val="ListParagraph"/>
        <w:numPr>
          <w:ilvl w:val="0"/>
          <w:numId w:val="23"/>
        </w:numPr>
        <w:spacing w:after="200"/>
        <w:rPr>
          <w:sz w:val="30"/>
          <w:szCs w:val="30"/>
        </w:rPr>
      </w:pPr>
      <w:r>
        <w:rPr>
          <w:sz w:val="30"/>
          <w:szCs w:val="30"/>
        </w:rPr>
        <w:t>CSS</w:t>
      </w:r>
    </w:p>
    <w:p w14:paraId="08A08715" w14:textId="4EEF4374" w:rsidR="00BF7212" w:rsidRDefault="00BF7212" w:rsidP="00BF7212">
      <w:pPr>
        <w:pStyle w:val="ListParagraph"/>
        <w:numPr>
          <w:ilvl w:val="0"/>
          <w:numId w:val="23"/>
        </w:numPr>
        <w:spacing w:after="200"/>
        <w:rPr>
          <w:sz w:val="30"/>
          <w:szCs w:val="30"/>
        </w:rPr>
      </w:pPr>
      <w:r>
        <w:rPr>
          <w:sz w:val="30"/>
          <w:szCs w:val="30"/>
        </w:rPr>
        <w:t>Java Script</w:t>
      </w:r>
      <w:r w:rsidR="00FD387D" w:rsidRPr="00FD387D">
        <w:t xml:space="preserve"> </w:t>
      </w:r>
    </w:p>
    <w:p w14:paraId="33E3FAEB" w14:textId="2F3033DC" w:rsidR="00BF7212" w:rsidRDefault="00BF7212" w:rsidP="00BF7212">
      <w:pPr>
        <w:pStyle w:val="ListParagraph"/>
        <w:numPr>
          <w:ilvl w:val="0"/>
          <w:numId w:val="23"/>
        </w:numPr>
        <w:spacing w:after="200"/>
        <w:rPr>
          <w:sz w:val="30"/>
          <w:szCs w:val="30"/>
        </w:rPr>
      </w:pPr>
      <w:r>
        <w:rPr>
          <w:sz w:val="30"/>
          <w:szCs w:val="30"/>
        </w:rPr>
        <w:t>SQL</w:t>
      </w:r>
    </w:p>
    <w:p w14:paraId="1C904A42" w14:textId="667D8537" w:rsidR="00465665" w:rsidRDefault="00465665" w:rsidP="00BF7212">
      <w:pPr>
        <w:pStyle w:val="ListParagraph"/>
        <w:spacing w:after="200"/>
        <w:rPr>
          <w:sz w:val="30"/>
          <w:szCs w:val="30"/>
        </w:rPr>
      </w:pPr>
    </w:p>
    <w:p w14:paraId="786C7481" w14:textId="73BE7DC9" w:rsidR="00465665" w:rsidRDefault="00465665" w:rsidP="00BF7212">
      <w:pPr>
        <w:pStyle w:val="ListParagraph"/>
        <w:spacing w:after="200"/>
        <w:rPr>
          <w:sz w:val="30"/>
          <w:szCs w:val="30"/>
        </w:rPr>
      </w:pPr>
    </w:p>
    <w:p w14:paraId="21CBF727" w14:textId="5537BA46" w:rsidR="00465665" w:rsidRDefault="000F5AFA" w:rsidP="00465665">
      <w:pPr>
        <w:pStyle w:val="Heading2"/>
        <w:framePr w:hSpace="0" w:wrap="auto" w:vAnchor="margin" w:hAnchor="text" w:yAlign="inline"/>
        <w:rPr>
          <w:sz w:val="44"/>
          <w:szCs w:val="44"/>
        </w:rPr>
      </w:pPr>
      <w:r>
        <w:rPr>
          <w:noProof/>
        </w:rPr>
        <w:drawing>
          <wp:anchor distT="0" distB="0" distL="114300" distR="114300" simplePos="0" relativeHeight="251676672" behindDoc="0" locked="0" layoutInCell="1" allowOverlap="1" wp14:anchorId="2F432B6F" wp14:editId="19CB64D5">
            <wp:simplePos x="0" y="0"/>
            <wp:positionH relativeFrom="column">
              <wp:posOffset>-565785</wp:posOffset>
            </wp:positionH>
            <wp:positionV relativeFrom="paragraph">
              <wp:posOffset>553720</wp:posOffset>
            </wp:positionV>
            <wp:extent cx="7487285" cy="3491230"/>
            <wp:effectExtent l="0" t="0" r="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87285" cy="349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665">
        <w:rPr>
          <w:sz w:val="44"/>
          <w:szCs w:val="44"/>
        </w:rPr>
        <w:t>Time Line</w:t>
      </w:r>
    </w:p>
    <w:p w14:paraId="3BB157E3" w14:textId="7E27BAD7" w:rsidR="00FD387D" w:rsidRPr="00FD387D" w:rsidRDefault="00FD387D" w:rsidP="00FD387D"/>
    <w:p w14:paraId="5BECB9A4" w14:textId="162E0E35" w:rsidR="00465665" w:rsidRPr="00465665" w:rsidRDefault="00465665" w:rsidP="00465665"/>
    <w:p w14:paraId="6DEC6AD9" w14:textId="21DB9296" w:rsidR="00465665" w:rsidRDefault="00465665" w:rsidP="00BF7212">
      <w:pPr>
        <w:pStyle w:val="ListParagraph"/>
        <w:spacing w:after="200"/>
        <w:rPr>
          <w:sz w:val="30"/>
          <w:szCs w:val="30"/>
        </w:rPr>
      </w:pPr>
    </w:p>
    <w:p w14:paraId="0371F83E" w14:textId="464D07D7" w:rsidR="00465665" w:rsidRDefault="00465665" w:rsidP="00BF7212">
      <w:pPr>
        <w:pStyle w:val="ListParagraph"/>
        <w:spacing w:after="200"/>
        <w:rPr>
          <w:sz w:val="30"/>
          <w:szCs w:val="30"/>
        </w:rPr>
      </w:pPr>
    </w:p>
    <w:p w14:paraId="1432939D" w14:textId="7355B3B7" w:rsidR="00465665" w:rsidRDefault="00465665" w:rsidP="00BF7212">
      <w:pPr>
        <w:pStyle w:val="ListParagraph"/>
        <w:spacing w:after="200"/>
        <w:rPr>
          <w:sz w:val="30"/>
          <w:szCs w:val="30"/>
        </w:rPr>
      </w:pPr>
    </w:p>
    <w:p w14:paraId="6C0283E0" w14:textId="54AE706D" w:rsidR="00465665" w:rsidRDefault="00465665" w:rsidP="00465665">
      <w:pPr>
        <w:pStyle w:val="Heading2"/>
        <w:framePr w:hSpace="0" w:wrap="auto" w:vAnchor="margin" w:hAnchor="text" w:yAlign="inline"/>
        <w:rPr>
          <w:sz w:val="44"/>
          <w:szCs w:val="44"/>
        </w:rPr>
      </w:pPr>
      <w:r>
        <w:rPr>
          <w:sz w:val="44"/>
          <w:szCs w:val="44"/>
        </w:rPr>
        <w:lastRenderedPageBreak/>
        <w:t>Reference Links</w:t>
      </w:r>
    </w:p>
    <w:p w14:paraId="431BE641" w14:textId="205D3198" w:rsidR="00465665" w:rsidRDefault="00465665" w:rsidP="00465665"/>
    <w:p w14:paraId="32444FDD" w14:textId="01B89B3E" w:rsidR="00465665" w:rsidRDefault="00465665" w:rsidP="00465665"/>
    <w:p w14:paraId="222857B7" w14:textId="00B9D82F" w:rsidR="00465665" w:rsidRDefault="00465665" w:rsidP="00465665"/>
    <w:p w14:paraId="74A73F3D" w14:textId="4F3201E5" w:rsidR="00465665" w:rsidRDefault="00465665" w:rsidP="00465665"/>
    <w:p w14:paraId="4C7F8170" w14:textId="529577F5" w:rsidR="00465665" w:rsidRDefault="00465665" w:rsidP="00465665"/>
    <w:p w14:paraId="545C034C" w14:textId="68F76DFF" w:rsidR="00465665" w:rsidRDefault="00465665" w:rsidP="00465665"/>
    <w:p w14:paraId="7743C559" w14:textId="7DF6CEE1" w:rsidR="00465665" w:rsidRDefault="00465665" w:rsidP="00465665"/>
    <w:p w14:paraId="006B8F25" w14:textId="395F263B" w:rsidR="00465665" w:rsidRDefault="00465665" w:rsidP="00465665"/>
    <w:p w14:paraId="4BD9C1E8" w14:textId="09C84855" w:rsidR="00465665" w:rsidRDefault="001E13A9" w:rsidP="00465665">
      <w:pPr>
        <w:pStyle w:val="Heading2"/>
        <w:framePr w:hSpace="0" w:wrap="auto" w:vAnchor="margin" w:hAnchor="text" w:yAlign="inline"/>
        <w:rPr>
          <w:sz w:val="44"/>
          <w:szCs w:val="44"/>
        </w:rPr>
      </w:pPr>
      <w:r>
        <w:rPr>
          <w:sz w:val="44"/>
          <w:szCs w:val="44"/>
        </w:rPr>
        <w:t>Team</w:t>
      </w:r>
    </w:p>
    <w:p w14:paraId="1160DA8B" w14:textId="77777777" w:rsidR="001E13A9" w:rsidRDefault="001E13A9" w:rsidP="001E13A9">
      <w:pPr>
        <w:pStyle w:val="ListParagraph"/>
        <w:numPr>
          <w:ilvl w:val="0"/>
          <w:numId w:val="24"/>
        </w:numPr>
      </w:pPr>
      <w:r>
        <w:t>E/18/354</w:t>
      </w:r>
      <w:r>
        <w:tab/>
      </w:r>
      <w:proofErr w:type="spellStart"/>
      <w:r>
        <w:t>Ruchira</w:t>
      </w:r>
      <w:proofErr w:type="spellEnd"/>
      <w:r>
        <w:t xml:space="preserve"> </w:t>
      </w:r>
      <w:proofErr w:type="spellStart"/>
      <w:r>
        <w:t>Tharaka</w:t>
      </w:r>
      <w:proofErr w:type="spellEnd"/>
      <w:r>
        <w:tab/>
      </w:r>
      <w:r>
        <w:tab/>
      </w:r>
      <w:hyperlink r:id="rId84" w:history="1">
        <w:r w:rsidRPr="00017F39">
          <w:rPr>
            <w:rStyle w:val="Hyperlink"/>
          </w:rPr>
          <w:t>e18354@eng.pdn.ac.lk</w:t>
        </w:r>
      </w:hyperlink>
    </w:p>
    <w:p w14:paraId="03140FC9" w14:textId="77777777" w:rsidR="001E13A9" w:rsidRDefault="001E13A9" w:rsidP="001E13A9">
      <w:pPr>
        <w:pStyle w:val="ListParagraph"/>
        <w:numPr>
          <w:ilvl w:val="0"/>
          <w:numId w:val="24"/>
        </w:numPr>
      </w:pPr>
      <w:r>
        <w:t>E/18/318</w:t>
      </w:r>
      <w:r>
        <w:tab/>
        <w:t>Piyumali Sandunika</w:t>
      </w:r>
      <w:r>
        <w:tab/>
      </w:r>
      <w:hyperlink r:id="rId85" w:history="1">
        <w:r w:rsidRPr="00017F39">
          <w:rPr>
            <w:rStyle w:val="Hyperlink"/>
          </w:rPr>
          <w:t>e18318@eng.pdn.ac.lk</w:t>
        </w:r>
      </w:hyperlink>
    </w:p>
    <w:p w14:paraId="49662572" w14:textId="77777777" w:rsidR="001E13A9" w:rsidRDefault="001E13A9" w:rsidP="001E13A9">
      <w:pPr>
        <w:pStyle w:val="ListParagraph"/>
        <w:numPr>
          <w:ilvl w:val="0"/>
          <w:numId w:val="24"/>
        </w:numPr>
      </w:pPr>
      <w:r>
        <w:t>E/18/327</w:t>
      </w:r>
      <w:r>
        <w:tab/>
        <w:t>Chamara Dilshan</w:t>
      </w:r>
      <w:r>
        <w:tab/>
      </w:r>
      <w:r>
        <w:tab/>
      </w:r>
      <w:hyperlink r:id="rId86" w:history="1">
        <w:r w:rsidRPr="00017F39">
          <w:rPr>
            <w:rStyle w:val="Hyperlink"/>
          </w:rPr>
          <w:t>e18327@eng.pdn.ac.lk</w:t>
        </w:r>
      </w:hyperlink>
    </w:p>
    <w:p w14:paraId="638BA46B" w14:textId="77777777" w:rsidR="001E13A9" w:rsidRPr="001E13A9" w:rsidRDefault="001E13A9" w:rsidP="001E13A9">
      <w:pPr>
        <w:pStyle w:val="ListParagraph"/>
      </w:pPr>
    </w:p>
    <w:p w14:paraId="2CC9C7A3" w14:textId="56B7AF1B" w:rsidR="001E13A9" w:rsidRDefault="001E13A9" w:rsidP="001E13A9"/>
    <w:p w14:paraId="5FC59259" w14:textId="77777777" w:rsidR="001E13A9" w:rsidRDefault="001E13A9" w:rsidP="001E13A9"/>
    <w:p w14:paraId="663D05EE" w14:textId="77777777" w:rsidR="001E13A9" w:rsidRDefault="001E13A9" w:rsidP="001E13A9"/>
    <w:p w14:paraId="47081E1C" w14:textId="77777777" w:rsidR="001E13A9" w:rsidRPr="001E13A9" w:rsidRDefault="001E13A9" w:rsidP="001E13A9"/>
    <w:p w14:paraId="4E146D71" w14:textId="00B75681" w:rsidR="00465665" w:rsidRDefault="00465665" w:rsidP="00465665"/>
    <w:p w14:paraId="147E4D29" w14:textId="7B2C6CF8" w:rsidR="00465665" w:rsidRPr="00465665" w:rsidRDefault="00465665" w:rsidP="00465665"/>
    <w:p w14:paraId="124A6A39" w14:textId="77777777" w:rsidR="00465665" w:rsidRPr="00465665" w:rsidRDefault="00465665" w:rsidP="00465665"/>
    <w:p w14:paraId="0E54F332" w14:textId="77777777" w:rsidR="00465665" w:rsidRPr="00BF7212" w:rsidRDefault="00465665" w:rsidP="00BF7212">
      <w:pPr>
        <w:pStyle w:val="ListParagraph"/>
        <w:spacing w:after="200"/>
        <w:rPr>
          <w:sz w:val="30"/>
          <w:szCs w:val="30"/>
        </w:rPr>
      </w:pPr>
    </w:p>
    <w:sectPr w:rsidR="00465665" w:rsidRPr="00BF7212" w:rsidSect="007C7473">
      <w:headerReference w:type="even" r:id="rId87"/>
      <w:headerReference w:type="default" r:id="rId88"/>
      <w:footerReference w:type="even" r:id="rId89"/>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86ED5" w14:textId="77777777" w:rsidR="007F6D84" w:rsidRDefault="007F6D84" w:rsidP="007057F4">
      <w:r>
        <w:separator/>
      </w:r>
    </w:p>
  </w:endnote>
  <w:endnote w:type="continuationSeparator" w:id="0">
    <w:p w14:paraId="04CC2E55" w14:textId="77777777" w:rsidR="007F6D84" w:rsidRDefault="007F6D84"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6BB4D" w14:textId="77777777" w:rsidR="00136006" w:rsidRDefault="007F6D84" w:rsidP="007057F4">
    <w:pPr>
      <w:pStyle w:val="Footer"/>
    </w:pPr>
    <w:sdt>
      <w:sdtPr>
        <w:rPr>
          <w:rFonts w:asciiTheme="majorHAnsi" w:eastAsiaTheme="majorEastAsia" w:hAnsiTheme="majorHAnsi" w:cstheme="majorBidi"/>
        </w:rPr>
        <w:id w:val="306900621"/>
        <w:placeholder>
          <w:docPart w:val="4FC82FFBDC93474E9EAE82BE04D3197C"/>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423ED" w14:textId="77777777" w:rsidR="007F6D84" w:rsidRDefault="007F6D84" w:rsidP="007057F4">
      <w:r>
        <w:separator/>
      </w:r>
    </w:p>
  </w:footnote>
  <w:footnote w:type="continuationSeparator" w:id="0">
    <w:p w14:paraId="222C8623" w14:textId="77777777" w:rsidR="007F6D84" w:rsidRDefault="007F6D84"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2DB66" w14:textId="77777777" w:rsidR="00136006" w:rsidRDefault="0049185C" w:rsidP="007057F4">
    <w:pPr>
      <w:pStyle w:val="Header"/>
    </w:pPr>
    <w:r>
      <w:t>Adventure Works Marketing Plan</w:t>
    </w:r>
  </w:p>
  <w:p w14:paraId="2A57B56B"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23A0569B" w14:textId="77777777" w:rsidTr="007057F4">
      <w:trPr>
        <w:trHeight w:val="1712"/>
      </w:trPr>
      <w:tc>
        <w:tcPr>
          <w:tcW w:w="12311" w:type="dxa"/>
          <w:tcBorders>
            <w:top w:val="nil"/>
            <w:left w:val="nil"/>
            <w:bottom w:val="nil"/>
            <w:right w:val="nil"/>
          </w:tcBorders>
        </w:tcPr>
        <w:p w14:paraId="44CDBB89"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6223F01D" wp14:editId="17BF6779">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7AF1C8D0"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28B1D75D"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23F01D"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7AF1C8D0"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28B1D75D"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24F145C1" wp14:editId="13A925C5">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1" cy="1540990"/>
                              <a:chOff x="0" y="0"/>
                              <a:chExt cx="7884950"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1" cy="802640"/>
                              </a:xfrm>
                              <a:prstGeom prst="rect">
                                <a:avLst/>
                              </a:prstGeom>
                            </pic:spPr>
                          </pic:pic>
                        </wpg:wgp>
                      </a:graphicData>
                    </a:graphic>
                  </wp:inline>
                </w:drawing>
              </mc:Choice>
              <mc:Fallback>
                <w:pict>
                  <v:group w14:anchorId="38DC6BA5"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59274F00"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E3226C"/>
    <w:multiLevelType w:val="hybridMultilevel"/>
    <w:tmpl w:val="B5E213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18BC"/>
    <w:multiLevelType w:val="hybridMultilevel"/>
    <w:tmpl w:val="0F2A21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AA566D"/>
    <w:multiLevelType w:val="hybridMultilevel"/>
    <w:tmpl w:val="B22A6F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9"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0"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1" w15:restartNumberingAfterBreak="0">
    <w:nsid w:val="7F2E5CD0"/>
    <w:multiLevelType w:val="hybridMultilevel"/>
    <w:tmpl w:val="C04CDA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20"/>
  </w:num>
  <w:num w:numId="4">
    <w:abstractNumId w:val="22"/>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5"/>
  </w:num>
  <w:num w:numId="18">
    <w:abstractNumId w:val="10"/>
  </w:num>
  <w:num w:numId="19">
    <w:abstractNumId w:val="14"/>
  </w:num>
  <w:num w:numId="20">
    <w:abstractNumId w:val="16"/>
  </w:num>
  <w:num w:numId="21">
    <w:abstractNumId w:val="9"/>
  </w:num>
  <w:num w:numId="22">
    <w:abstractNumId w:val="11"/>
  </w:num>
  <w:num w:numId="23">
    <w:abstractNumId w:val="1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B8E"/>
    <w:rsid w:val="000174F2"/>
    <w:rsid w:val="00026F3D"/>
    <w:rsid w:val="00033BD8"/>
    <w:rsid w:val="00067C92"/>
    <w:rsid w:val="000F5AFA"/>
    <w:rsid w:val="00136006"/>
    <w:rsid w:val="001449EC"/>
    <w:rsid w:val="00146CD2"/>
    <w:rsid w:val="001670A7"/>
    <w:rsid w:val="001B361F"/>
    <w:rsid w:val="001C2B51"/>
    <w:rsid w:val="001C2EA8"/>
    <w:rsid w:val="001E13A9"/>
    <w:rsid w:val="001F0AF0"/>
    <w:rsid w:val="00214263"/>
    <w:rsid w:val="002178B9"/>
    <w:rsid w:val="00291712"/>
    <w:rsid w:val="002E0194"/>
    <w:rsid w:val="00303EF8"/>
    <w:rsid w:val="003620E2"/>
    <w:rsid w:val="003F5051"/>
    <w:rsid w:val="00420DF5"/>
    <w:rsid w:val="00425C76"/>
    <w:rsid w:val="00430EA7"/>
    <w:rsid w:val="004371B6"/>
    <w:rsid w:val="00444C7B"/>
    <w:rsid w:val="00465665"/>
    <w:rsid w:val="0048718B"/>
    <w:rsid w:val="0049185C"/>
    <w:rsid w:val="004F2231"/>
    <w:rsid w:val="005112D1"/>
    <w:rsid w:val="0055035B"/>
    <w:rsid w:val="005A718D"/>
    <w:rsid w:val="005C3643"/>
    <w:rsid w:val="0068500D"/>
    <w:rsid w:val="007057F4"/>
    <w:rsid w:val="007417B3"/>
    <w:rsid w:val="00742102"/>
    <w:rsid w:val="00750AC4"/>
    <w:rsid w:val="00773B66"/>
    <w:rsid w:val="007C7473"/>
    <w:rsid w:val="007D26F1"/>
    <w:rsid w:val="007E5499"/>
    <w:rsid w:val="007F6D84"/>
    <w:rsid w:val="00811A3A"/>
    <w:rsid w:val="008253A5"/>
    <w:rsid w:val="008417CE"/>
    <w:rsid w:val="0084277E"/>
    <w:rsid w:val="008A3C95"/>
    <w:rsid w:val="008C386D"/>
    <w:rsid w:val="008C5106"/>
    <w:rsid w:val="008D5829"/>
    <w:rsid w:val="009142B9"/>
    <w:rsid w:val="00940626"/>
    <w:rsid w:val="00946F55"/>
    <w:rsid w:val="009515EC"/>
    <w:rsid w:val="00965BD5"/>
    <w:rsid w:val="009875C8"/>
    <w:rsid w:val="00991D08"/>
    <w:rsid w:val="00A63DE6"/>
    <w:rsid w:val="00A86B8E"/>
    <w:rsid w:val="00AB2CFF"/>
    <w:rsid w:val="00AE4949"/>
    <w:rsid w:val="00B00CF7"/>
    <w:rsid w:val="00B0688D"/>
    <w:rsid w:val="00B40525"/>
    <w:rsid w:val="00B41D82"/>
    <w:rsid w:val="00B83053"/>
    <w:rsid w:val="00B90346"/>
    <w:rsid w:val="00BB12FD"/>
    <w:rsid w:val="00BB6CAC"/>
    <w:rsid w:val="00BE27A5"/>
    <w:rsid w:val="00BE7253"/>
    <w:rsid w:val="00BF7212"/>
    <w:rsid w:val="00CA16E0"/>
    <w:rsid w:val="00CE0BC9"/>
    <w:rsid w:val="00D2045C"/>
    <w:rsid w:val="00D540AF"/>
    <w:rsid w:val="00D6093C"/>
    <w:rsid w:val="00D638C1"/>
    <w:rsid w:val="00D73D44"/>
    <w:rsid w:val="00D967AC"/>
    <w:rsid w:val="00DB5BB8"/>
    <w:rsid w:val="00E50A4D"/>
    <w:rsid w:val="00E73F57"/>
    <w:rsid w:val="00E758BC"/>
    <w:rsid w:val="00E95AFE"/>
    <w:rsid w:val="00E97FF8"/>
    <w:rsid w:val="00ED3756"/>
    <w:rsid w:val="00F43A02"/>
    <w:rsid w:val="00F45884"/>
    <w:rsid w:val="00F553FE"/>
    <w:rsid w:val="00F63939"/>
    <w:rsid w:val="00F86E70"/>
    <w:rsid w:val="00F91AD0"/>
    <w:rsid w:val="00FB05E4"/>
    <w:rsid w:val="00FC4062"/>
    <w:rsid w:val="00FD387D"/>
    <w:rsid w:val="00FD6AE5"/>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AABFA0"/>
  <w15:chartTrackingRefBased/>
  <w15:docId w15:val="{AAC8AA41-9747-4385-9E32-70A5690B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unhideWhenUsed/>
    <w:qFormat/>
    <w:rsid w:val="00AB2CFF"/>
    <w:pPr>
      <w:ind w:left="720"/>
      <w:contextualSpacing/>
    </w:pPr>
  </w:style>
  <w:style w:type="character" w:styleId="UnresolvedMention">
    <w:name w:val="Unresolved Mention"/>
    <w:basedOn w:val="DefaultParagraphFont"/>
    <w:uiPriority w:val="99"/>
    <w:semiHidden/>
    <w:unhideWhenUsed/>
    <w:rsid w:val="005A7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en.wikipedia.org/wiki/Web_browser" TargetMode="External"/><Relationship Id="rId39" Type="http://schemas.openxmlformats.org/officeDocument/2006/relationships/hyperlink" Target="https://en.wikipedia.org/wiki/3D_printing" TargetMode="External"/><Relationship Id="rId21" Type="http://schemas.openxmlformats.org/officeDocument/2006/relationships/image" Target="media/image13.png"/><Relationship Id="rId34" Type="http://schemas.openxmlformats.org/officeDocument/2006/relationships/image" Target="media/image14.png"/><Relationship Id="rId42" Type="http://schemas.openxmlformats.org/officeDocument/2006/relationships/hyperlink" Target="https://en.wikipedia.org/wiki/Video_game" TargetMode="External"/><Relationship Id="rId47" Type="http://schemas.openxmlformats.org/officeDocument/2006/relationships/hyperlink" Target="https://en.wikipedia.org/wiki/Raster_graphics_editor" TargetMode="External"/><Relationship Id="rId50" Type="http://schemas.openxmlformats.org/officeDocument/2006/relationships/hyperlink" Target="https://en.wikipedia.org/wiki/Particle_system" TargetMode="External"/><Relationship Id="rId55" Type="http://schemas.openxmlformats.org/officeDocument/2006/relationships/hyperlink" Target="https://en.wikipedia.org/wiki/Rendering_(computer_graphics)" TargetMode="External"/><Relationship Id="rId63" Type="http://schemas.openxmlformats.org/officeDocument/2006/relationships/hyperlink" Target="https://en.wikipedia.org/wiki/Motion_graphics" TargetMode="External"/><Relationship Id="rId68" Type="http://schemas.openxmlformats.org/officeDocument/2006/relationships/hyperlink" Target="https://en.wikipedia.org/wiki/Texture_mapping" TargetMode="External"/><Relationship Id="rId76" Type="http://schemas.openxmlformats.org/officeDocument/2006/relationships/hyperlink" Target="https://en.wikipedia.org/wiki/Computer_animation" TargetMode="External"/><Relationship Id="rId84" Type="http://schemas.openxmlformats.org/officeDocument/2006/relationships/hyperlink" Target="mailto:e18354@eng.pdn.ac.lk"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n.wikipedia.org/wiki/Skeletal_animation"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JavaScript_library" TargetMode="External"/><Relationship Id="rId11" Type="http://schemas.openxmlformats.org/officeDocument/2006/relationships/image" Target="media/image4.svg"/><Relationship Id="rId24" Type="http://schemas.openxmlformats.org/officeDocument/2006/relationships/hyperlink" Target="https://en.wikipedia.org/wiki/Application_programming_interface" TargetMode="External"/><Relationship Id="rId32" Type="http://schemas.openxmlformats.org/officeDocument/2006/relationships/hyperlink" Target="https://en.wikipedia.org/wiki/Web_browser" TargetMode="External"/><Relationship Id="rId37" Type="http://schemas.openxmlformats.org/officeDocument/2006/relationships/hyperlink" Target="https://en.wikipedia.org/wiki/Animation" TargetMode="External"/><Relationship Id="rId40" Type="http://schemas.openxmlformats.org/officeDocument/2006/relationships/hyperlink" Target="https://en.wikipedia.org/wiki/Motion_graphics" TargetMode="External"/><Relationship Id="rId45" Type="http://schemas.openxmlformats.org/officeDocument/2006/relationships/hyperlink" Target="https://en.wikipedia.org/wiki/Texture_mapping" TargetMode="External"/><Relationship Id="rId53" Type="http://schemas.openxmlformats.org/officeDocument/2006/relationships/hyperlink" Target="https://en.wikipedia.org/wiki/Computer_animation" TargetMode="External"/><Relationship Id="rId58" Type="http://schemas.openxmlformats.org/officeDocument/2006/relationships/hyperlink" Target="https://en.wikipedia.org/wiki/Free_and_open-source_software" TargetMode="External"/><Relationship Id="rId66" Type="http://schemas.openxmlformats.org/officeDocument/2006/relationships/hyperlink" Target="https://en.wikipedia.org/wiki/3D_modeling" TargetMode="External"/><Relationship Id="rId74" Type="http://schemas.openxmlformats.org/officeDocument/2006/relationships/hyperlink" Target="https://en.wikipedia.org/wiki/Soft_body_dynamics" TargetMode="External"/><Relationship Id="rId79" Type="http://schemas.openxmlformats.org/officeDocument/2006/relationships/hyperlink" Target="https://en.wikipedia.org/wiki/Video_editing_software"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Visual_effects" TargetMode="External"/><Relationship Id="rId82" Type="http://schemas.openxmlformats.org/officeDocument/2006/relationships/image" Target="media/image16.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en.wikipedia.org/wiki/Cross-browser" TargetMode="External"/><Relationship Id="rId27" Type="http://schemas.openxmlformats.org/officeDocument/2006/relationships/hyperlink" Target="https://en.wikipedia.org/wiki/WebGL" TargetMode="External"/><Relationship Id="rId30" Type="http://schemas.openxmlformats.org/officeDocument/2006/relationships/hyperlink" Target="https://en.wikipedia.org/wiki/Application_programming_interface" TargetMode="External"/><Relationship Id="rId35" Type="http://schemas.openxmlformats.org/officeDocument/2006/relationships/hyperlink" Target="https://en.wikipedia.org/wiki/Free_and_open-source_software" TargetMode="External"/><Relationship Id="rId43" Type="http://schemas.openxmlformats.org/officeDocument/2006/relationships/hyperlink" Target="https://en.wikipedia.org/wiki/3D_modeling" TargetMode="External"/><Relationship Id="rId48" Type="http://schemas.openxmlformats.org/officeDocument/2006/relationships/hyperlink" Target="https://en.wikipedia.org/wiki/Skeletal_animation" TargetMode="External"/><Relationship Id="rId56" Type="http://schemas.openxmlformats.org/officeDocument/2006/relationships/hyperlink" Target="https://en.wikipedia.org/wiki/Video_editing_software" TargetMode="External"/><Relationship Id="rId64" Type="http://schemas.openxmlformats.org/officeDocument/2006/relationships/hyperlink" Target="https://en.wikipedia.org/wiki/Virtual_reality" TargetMode="External"/><Relationship Id="rId69" Type="http://schemas.openxmlformats.org/officeDocument/2006/relationships/hyperlink" Target="https://en.wikipedia.org/wiki/Digital_illustration" TargetMode="External"/><Relationship Id="rId77" Type="http://schemas.openxmlformats.org/officeDocument/2006/relationships/hyperlink" Target="https://en.wikipedia.org/wiki/Match_moving" TargetMode="External"/><Relationship Id="rId8" Type="http://schemas.openxmlformats.org/officeDocument/2006/relationships/image" Target="media/image1.png"/><Relationship Id="rId51" Type="http://schemas.openxmlformats.org/officeDocument/2006/relationships/hyperlink" Target="https://en.wikipedia.org/wiki/Soft_body_dynamics" TargetMode="External"/><Relationship Id="rId72" Type="http://schemas.openxmlformats.org/officeDocument/2006/relationships/hyperlink" Target="https://en.wikipedia.org/wiki/Fluid_animation" TargetMode="External"/><Relationship Id="rId80" Type="http://schemas.openxmlformats.org/officeDocument/2006/relationships/hyperlink" Target="https://en.wikipedia.org/wiki/Compositing" TargetMode="External"/><Relationship Id="rId85" Type="http://schemas.openxmlformats.org/officeDocument/2006/relationships/hyperlink" Target="mailto:e18318@eng.pdn.ac.l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3D_computer_graphics" TargetMode="External"/><Relationship Id="rId33" Type="http://schemas.openxmlformats.org/officeDocument/2006/relationships/hyperlink" Target="https://en.wikipedia.org/wiki/WebGL" TargetMode="External"/><Relationship Id="rId38" Type="http://schemas.openxmlformats.org/officeDocument/2006/relationships/hyperlink" Target="https://en.wikipedia.org/wiki/Visual_effects" TargetMode="External"/><Relationship Id="rId46" Type="http://schemas.openxmlformats.org/officeDocument/2006/relationships/hyperlink" Target="https://en.wikipedia.org/wiki/Digital_illustration" TargetMode="External"/><Relationship Id="rId59" Type="http://schemas.openxmlformats.org/officeDocument/2006/relationships/hyperlink" Target="https://en.wikipedia.org/wiki/3D_computer_graphics" TargetMode="External"/><Relationship Id="rId67" Type="http://schemas.openxmlformats.org/officeDocument/2006/relationships/hyperlink" Target="https://en.wikipedia.org/wiki/UV_mapping" TargetMode="External"/><Relationship Id="rId20" Type="http://schemas.openxmlformats.org/officeDocument/2006/relationships/hyperlink" Target="https://freepngimg.com/png/17403-technology-picture" TargetMode="External"/><Relationship Id="rId41" Type="http://schemas.openxmlformats.org/officeDocument/2006/relationships/hyperlink" Target="https://en.wikipedia.org/wiki/Virtual_reality" TargetMode="External"/><Relationship Id="rId54" Type="http://schemas.openxmlformats.org/officeDocument/2006/relationships/hyperlink" Target="https://en.wikipedia.org/wiki/Match_moving" TargetMode="External"/><Relationship Id="rId62" Type="http://schemas.openxmlformats.org/officeDocument/2006/relationships/hyperlink" Target="https://en.wikipedia.org/wiki/3D_printing" TargetMode="External"/><Relationship Id="rId70" Type="http://schemas.openxmlformats.org/officeDocument/2006/relationships/hyperlink" Target="https://en.wikipedia.org/wiki/Raster_graphics_editor" TargetMode="External"/><Relationship Id="rId75" Type="http://schemas.openxmlformats.org/officeDocument/2006/relationships/hyperlink" Target="https://en.wikipedia.org/wiki/Digital_sculpting" TargetMode="External"/><Relationship Id="rId83" Type="http://schemas.openxmlformats.org/officeDocument/2006/relationships/image" Target="media/image17.png"/><Relationship Id="rId88" Type="http://schemas.openxmlformats.org/officeDocument/2006/relationships/header" Target="header2.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hyperlink" Target="https://en.wikipedia.org/wiki/JavaScript_library" TargetMode="External"/><Relationship Id="rId28" Type="http://schemas.openxmlformats.org/officeDocument/2006/relationships/hyperlink" Target="https://en.wikipedia.org/wiki/Cross-browser" TargetMode="External"/><Relationship Id="rId36" Type="http://schemas.openxmlformats.org/officeDocument/2006/relationships/hyperlink" Target="https://en.wikipedia.org/wiki/3D_computer_graphics" TargetMode="External"/><Relationship Id="rId49" Type="http://schemas.openxmlformats.org/officeDocument/2006/relationships/hyperlink" Target="https://en.wikipedia.org/wiki/Fluid_animation" TargetMode="External"/><Relationship Id="rId57" Type="http://schemas.openxmlformats.org/officeDocument/2006/relationships/hyperlink" Target="https://en.wikipedia.org/wiki/Compositing" TargetMode="External"/><Relationship Id="rId10" Type="http://schemas.openxmlformats.org/officeDocument/2006/relationships/image" Target="media/image3.png"/><Relationship Id="rId31" Type="http://schemas.openxmlformats.org/officeDocument/2006/relationships/hyperlink" Target="https://en.wikipedia.org/wiki/3D_computer_graphics" TargetMode="External"/><Relationship Id="rId44" Type="http://schemas.openxmlformats.org/officeDocument/2006/relationships/hyperlink" Target="https://en.wikipedia.org/wiki/UV_mapping" TargetMode="External"/><Relationship Id="rId52" Type="http://schemas.openxmlformats.org/officeDocument/2006/relationships/hyperlink" Target="https://en.wikipedia.org/wiki/Digital_sculpting" TargetMode="External"/><Relationship Id="rId60" Type="http://schemas.openxmlformats.org/officeDocument/2006/relationships/hyperlink" Target="https://en.wikipedia.org/wiki/Animation" TargetMode="External"/><Relationship Id="rId65" Type="http://schemas.openxmlformats.org/officeDocument/2006/relationships/hyperlink" Target="https://en.wikipedia.org/wiki/Video_game" TargetMode="External"/><Relationship Id="rId73" Type="http://schemas.openxmlformats.org/officeDocument/2006/relationships/hyperlink" Target="https://en.wikipedia.org/wiki/Particle_system" TargetMode="External"/><Relationship Id="rId78" Type="http://schemas.openxmlformats.org/officeDocument/2006/relationships/hyperlink" Target="https://en.wikipedia.org/wiki/Rendering_(computer_graphics)" TargetMode="External"/><Relationship Id="rId81" Type="http://schemas.openxmlformats.org/officeDocument/2006/relationships/image" Target="media/image15.jpeg"/><Relationship Id="rId86" Type="http://schemas.openxmlformats.org/officeDocument/2006/relationships/hyperlink" Target="mailto:e18327@eng.pdn.ac.lk" TargetMode="External"/><Relationship Id="rId4" Type="http://schemas.openxmlformats.org/officeDocument/2006/relationships/settings" Target="settings.xml"/><Relationship Id="rId9" Type="http://schemas.openxmlformats.org/officeDocument/2006/relationships/image" Target="media/image2.svg"/></Relationships>
</file>

<file path=word/_rels/header2.xml.rels><?xml version="1.0" encoding="UTF-8" standalone="yes"?>
<Relationships xmlns="http://schemas.openxmlformats.org/package/2006/relationships"><Relationship Id="rId8" Type="http://schemas.openxmlformats.org/officeDocument/2006/relationships/image" Target="media/image25.png"/><Relationship Id="rId3" Type="http://schemas.openxmlformats.org/officeDocument/2006/relationships/image" Target="media/image20.png"/><Relationship Id="rId7" Type="http://schemas.openxmlformats.org/officeDocument/2006/relationships/image" Target="media/image24.png"/><Relationship Id="rId2" Type="http://schemas.openxmlformats.org/officeDocument/2006/relationships/image" Target="media/image19.svg"/><Relationship Id="rId1" Type="http://schemas.openxmlformats.org/officeDocument/2006/relationships/image" Target="media/image18.png"/><Relationship Id="rId6" Type="http://schemas.openxmlformats.org/officeDocument/2006/relationships/image" Target="media/image23.svg"/><Relationship Id="rId5" Type="http://schemas.openxmlformats.org/officeDocument/2006/relationships/image" Target="media/image22.png"/><Relationship Id="rId4" Type="http://schemas.openxmlformats.org/officeDocument/2006/relationships/image" Target="media/image21.svg"/><Relationship Id="rId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tf16402393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C82FFBDC93474E9EAE82BE04D3197C"/>
        <w:category>
          <w:name w:val="General"/>
          <w:gallery w:val="placeholder"/>
        </w:category>
        <w:types>
          <w:type w:val="bbPlcHdr"/>
        </w:types>
        <w:behaviors>
          <w:behavior w:val="content"/>
        </w:behaviors>
        <w:guid w:val="{53968853-10F2-4C1D-8D50-1C742F21493E}"/>
      </w:docPartPr>
      <w:docPartBody>
        <w:p w:rsidR="00000000" w:rsidRDefault="00831953">
          <w:pPr>
            <w:pStyle w:val="4FC82FFBDC93474E9EAE82BE04D3197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953"/>
    <w:rsid w:val="00831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C82FFBDC93474E9EAE82BE04D3197C">
    <w:name w:val="4FC82FFBDC93474E9EAE82BE04D3197C"/>
  </w:style>
  <w:style w:type="paragraph" w:customStyle="1" w:styleId="616675DA03DB484CA891E729CF6668A5">
    <w:name w:val="616675DA03DB484CA891E729CF6668A5"/>
  </w:style>
  <w:style w:type="paragraph" w:customStyle="1" w:styleId="1FB37654F5CC4C74BB52F22E3F1FC8CC">
    <w:name w:val="1FB37654F5CC4C74BB52F22E3F1FC8CC"/>
  </w:style>
  <w:style w:type="paragraph" w:customStyle="1" w:styleId="6349AB47304A47BA8B1F681A02DC0772">
    <w:name w:val="6349AB47304A47BA8B1F681A02DC0772"/>
  </w:style>
  <w:style w:type="paragraph" w:customStyle="1" w:styleId="1011AA90538F41E7B9A2FA906DDFD08A">
    <w:name w:val="1011AA90538F41E7B9A2FA906DDFD08A"/>
  </w:style>
  <w:style w:type="paragraph" w:customStyle="1" w:styleId="A1BA3DA262EE4628A0AF6B4E0B7BC5E1">
    <w:name w:val="A1BA3DA262EE4628A0AF6B4E0B7BC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748A5-73FC-45BD-A2DA-02E6C10C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tf16402393_win32</Template>
  <TotalTime>360</TotalTime>
  <Pages>8</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S.A.P. SANDUNIKA</cp:lastModifiedBy>
  <cp:revision>9</cp:revision>
  <dcterms:created xsi:type="dcterms:W3CDTF">2022-06-06T10:06:00Z</dcterms:created>
  <dcterms:modified xsi:type="dcterms:W3CDTF">2022-06-06T16:10:00Z</dcterms:modified>
</cp:coreProperties>
</file>